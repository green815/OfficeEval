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724750495"/>
        <w:docPartObj>
          <w:docPartGallery w:val="Cover Pages"/>
          <w:docPartUnique/>
        </w:docPartObj>
      </w:sdtPr>
      <w:sdtEndPr/>
      <w:sdtContent>
        <w:p w:rsidR="00B1144C" w:rsidRPr="00CF025F" w:rsidRDefault="00B51F3C" w:rsidP="00576133">
          <w:r w:rsidRPr="00CF025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FE4F57" wp14:editId="75369F82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702945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791200" cy="6210300"/>
                    <wp:effectExtent l="0" t="0" r="12700" b="11430"/>
                    <wp:wrapTopAndBottom/>
                    <wp:docPr id="6" name="文本框 6" descr="标题、副标题和摘要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1200" cy="6210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1144C" w:rsidRPr="00CF025F" w:rsidRDefault="00BD1C5A">
                                <w:pPr>
                                  <w:pStyle w:val="afffffd"/>
                                  <w:rPr>
                                    <w:rFonts w:ascii="Microsoft YaHei UI" w:eastAsia="Microsoft YaHei UI" w:hAnsi="Microsoft YaHei UI"/>
                                    <w:sz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Microsoft YaHei UI" w:eastAsia="Microsoft YaHei UI" w:hAnsi="Microsoft YaHei UI"/>
                                      <w:sz w:val="144"/>
                                    </w:rPr>
                                    <w:alias w:val="标题"/>
                                    <w:tag w:val=""/>
                                    <w:id w:val="-565342698"/>
                                    <w:placeholder>
                                      <w:docPart w:val="5AFD3F2EB7F54454A01A95F7F452EB47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51F3C" w:rsidRPr="00CF025F">
                                      <w:rPr>
                                        <w:rFonts w:ascii="Microsoft YaHei UI" w:eastAsia="Microsoft YaHei UI" w:hAnsi="Microsoft YaHei UI"/>
                                        <w:sz w:val="144"/>
                                        <w:lang w:val="zh-CN"/>
                                      </w:rPr>
                                      <w:t>年度报告</w:t>
                                    </w:r>
                                  </w:sdtContent>
                                </w:sdt>
                              </w:p>
                              <w:p w:rsidR="00B1144C" w:rsidRPr="00CF025F" w:rsidRDefault="00B51F3C">
                                <w:pPr>
                                  <w:pStyle w:val="afffff3"/>
                                  <w:rPr>
                                    <w:rFonts w:ascii="Microsoft YaHei UI" w:eastAsia="Microsoft YaHei UI" w:hAnsi="Microsoft YaHei UI"/>
                                    <w:sz w:val="72"/>
                                  </w:rPr>
                                </w:pPr>
                                <w:r w:rsidRPr="00CF025F">
                                  <w:rPr>
                                    <w:rFonts w:ascii="Microsoft YaHei UI" w:eastAsia="Microsoft YaHei UI" w:hAnsi="Microsoft YaHei UI"/>
                                    <w:sz w:val="72"/>
                                    <w:lang w:val="zh-CN"/>
                                  </w:rPr>
                                  <w:t xml:space="preserve">财年 </w:t>
                                </w:r>
                                <w:sdt>
                                  <w:sdtPr>
                                    <w:rPr>
                                      <w:rFonts w:ascii="Microsoft YaHei UI" w:eastAsia="Microsoft YaHei UI" w:hAnsi="Microsoft YaHei UI"/>
                                      <w:sz w:val="72"/>
                                    </w:rPr>
                                    <w:alias w:val="日期"/>
                                    <w:id w:val="889464280"/>
                                    <w:placeholder>
                                      <w:docPart w:val="ADA02CA72A3040FAAE06004C72D1FB77"/>
                                    </w:placeholde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5-04-15T00:00:00Z">
                                      <w:dateFormat w:val="yyyy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576133">
                                      <w:rPr>
                                        <w:rFonts w:ascii="Microsoft YaHei UI" w:eastAsia="Microsoft YaHei UI" w:hAnsi="Microsoft YaHei UI" w:hint="eastAsia"/>
                                        <w:sz w:val="72"/>
                                      </w:rPr>
                                      <w:t>2015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Microsoft YaHei UI" w:eastAsia="Microsoft YaHei UI" w:hAnsi="Microsoft YaHei UI"/>
                                  </w:rPr>
                                  <w:alias w:val="摘要"/>
                                  <w:id w:val="736061815"/>
                                  <w:placeholder>
                                    <w:docPart w:val="E6A0213D78294F4096E722C5730688EC"/>
                                  </w:placeholder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B1144C" w:rsidRPr="00CF025F" w:rsidRDefault="00576133">
                                    <w:pPr>
                                      <w:pStyle w:val="affffff4"/>
                                      <w:rPr>
                                        <w:rFonts w:ascii="Microsoft YaHei UI" w:eastAsia="Microsoft YaHei UI" w:hAnsi="Microsoft YaHei UI"/>
                                      </w:rPr>
                                    </w:pPr>
                                    <w:r>
                                      <w:rPr>
                                        <w:rFonts w:ascii="Microsoft YaHei UI" w:eastAsia="Microsoft YaHei UI" w:hAnsi="Microsoft YaHei UI"/>
                                      </w:rPr>
                                      <w:t>Contoso</w:t>
                                    </w:r>
                                    <w:r>
                                      <w:rPr>
                                        <w:rFonts w:ascii="Microsoft YaHei UI" w:eastAsia="Microsoft YaHei UI" w:hAnsi="Microsoft YaHei UI" w:hint="eastAsia"/>
                                      </w:rPr>
                                      <w:t>商务顾问</w:t>
                                    </w:r>
                                    <w:r>
                                      <w:rPr>
                                        <w:rFonts w:ascii="Microsoft YaHei UI" w:eastAsia="Microsoft YaHei UI" w:hAnsi="Microsoft YaHei UI"/>
                                      </w:rPr>
                                      <w:t>有限公司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85000</wp14:pctHeight>
                    </wp14:sizeRelV>
                  </wp:anchor>
                </w:drawing>
              </mc:Choice>
              <mc:Fallback>
                <w:pict>
                  <v:shapetype w14:anchorId="56FE4F57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26" type="#_x0000_t202" alt="标题、副标题和摘要" style="position:absolute;margin-left:0;margin-top:0;width:456pt;height:489pt;z-index:251659264;visibility:visible;mso-wrap-style:square;mso-width-percent:1000;mso-height-percent:850;mso-left-percent:93;mso-wrap-distance-left:9pt;mso-wrap-distance-top:0;mso-wrap-distance-right:9pt;mso-wrap-distance-bottom:0;mso-position-horizontal-relative:page;mso-position-vertical:bottom;mso-position-vertical-relative:margin;mso-width-percent:1000;mso-height-percent:850;mso-left-percent:93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" filled="f" stroked="f" strokeweight=".5pt">
                    <v:textbox inset="0,0,0,0">
                      <w:txbxContent>
                        <w:p w:rsidR="00B1144C" w:rsidRPr="00CF025F" w:rsidRDefault="00377B08">
                          <w:pPr>
                            <w:pStyle w:val="affffe"/>
                            <w:rPr>
                              <w:rFonts w:ascii="Microsoft YaHei UI" w:eastAsia="Microsoft YaHei UI" w:hAnsi="Microsoft YaHei UI"/>
                              <w:sz w:val="144"/>
                            </w:rPr>
                          </w:pPr>
                          <w:sdt>
                            <w:sdtPr>
                              <w:rPr>
                                <w:rFonts w:ascii="Microsoft YaHei UI" w:eastAsia="Microsoft YaHei UI" w:hAnsi="Microsoft YaHei UI"/>
                                <w:sz w:val="144"/>
                              </w:rPr>
                              <w:alias w:val="标题"/>
                              <w:tag w:val=""/>
                              <w:id w:val="-565342698"/>
                              <w:placeholder>
                                <w:docPart w:val="5AFD3F2EB7F54454A01A95F7F452EB47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51F3C" w:rsidRPr="00CF025F">
                                <w:rPr>
                                  <w:rFonts w:ascii="Microsoft YaHei UI" w:eastAsia="Microsoft YaHei UI" w:hAnsi="Microsoft YaHei UI"/>
                                  <w:sz w:val="144"/>
                                  <w:lang w:val="zh-CN"/>
                                </w:rPr>
                                <w:t>年度报告</w:t>
                              </w:r>
                            </w:sdtContent>
                          </w:sdt>
                        </w:p>
                        <w:p w:rsidR="00B1144C" w:rsidRPr="00CF025F" w:rsidRDefault="00B51F3C">
                          <w:pPr>
                            <w:pStyle w:val="affff5"/>
                            <w:rPr>
                              <w:rFonts w:ascii="Microsoft YaHei UI" w:eastAsia="Microsoft YaHei UI" w:hAnsi="Microsoft YaHei UI"/>
                              <w:sz w:val="72"/>
                            </w:rPr>
                          </w:pPr>
                          <w:r w:rsidRPr="00CF025F">
                            <w:rPr>
                              <w:rFonts w:ascii="Microsoft YaHei UI" w:eastAsia="Microsoft YaHei UI" w:hAnsi="Microsoft YaHei UI"/>
                              <w:sz w:val="72"/>
                              <w:lang w:val="zh-CN"/>
                            </w:rPr>
                            <w:t xml:space="preserve">财年 </w:t>
                          </w:r>
                          <w:sdt>
                            <w:sdtPr>
                              <w:rPr>
                                <w:rFonts w:ascii="Microsoft YaHei UI" w:eastAsia="Microsoft YaHei UI" w:hAnsi="Microsoft YaHei UI"/>
                                <w:sz w:val="72"/>
                              </w:rPr>
                              <w:alias w:val="日期"/>
                              <w:id w:val="889464280"/>
                              <w:placeholder>
                                <w:docPart w:val="ADA02CA72A3040FAAE06004C72D1FB77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5-04-15T00:00:00Z">
                                <w:dateFormat w:val="yyyy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576133">
                                <w:rPr>
                                  <w:rFonts w:ascii="Microsoft YaHei UI" w:eastAsia="Microsoft YaHei UI" w:hAnsi="Microsoft YaHei UI" w:hint="eastAsia"/>
                                  <w:sz w:val="72"/>
                                </w:rPr>
                                <w:t>2015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Microsoft YaHei UI" w:eastAsia="Microsoft YaHei UI" w:hAnsi="Microsoft YaHei UI"/>
                            </w:rPr>
                            <w:alias w:val="摘要"/>
                            <w:id w:val="736061815"/>
                            <w:placeholder>
                              <w:docPart w:val="E6A0213D78294F4096E722C5730688EC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B1144C" w:rsidRPr="00CF025F" w:rsidRDefault="00576133">
                              <w:pPr>
                                <w:pStyle w:val="afffff4"/>
                                <w:rPr>
                                  <w:rFonts w:ascii="Microsoft YaHei UI" w:eastAsia="Microsoft YaHei UI" w:hAnsi="Microsoft YaHei UI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/>
                                </w:rPr>
                                <w:t>Contoso</w:t>
                              </w:r>
                              <w:r>
                                <w:rPr>
                                  <w:rFonts w:ascii="Microsoft YaHei UI" w:eastAsia="Microsoft YaHei UI" w:hAnsi="Microsoft YaHei UI" w:hint="eastAsia"/>
                                </w:rPr>
                                <w:t>商务顾问</w:t>
                              </w:r>
                              <w:r>
                                <w:rPr>
                                  <w:rFonts w:ascii="Microsoft YaHei UI" w:eastAsia="Microsoft YaHei UI" w:hAnsi="Microsoft YaHei UI"/>
                                </w:rPr>
                                <w:t>有限公司</w:t>
                              </w:r>
                            </w:p>
                          </w:sdtContent>
                        </w:sdt>
                      </w:txbxContent>
                    </v:textbox>
                    <w10:wrap type="topAndBottom" anchorx="page" anchory="margin"/>
                  </v:shape>
                </w:pict>
              </mc:Fallback>
            </mc:AlternateContent>
          </w:r>
          <w:r w:rsidRPr="00CF025F">
            <w:br w:type="page"/>
          </w:r>
        </w:p>
      </w:sdtContent>
    </w:sdt>
    <w:p w:rsidR="00B1144C" w:rsidRPr="007E5EEC" w:rsidRDefault="00B51F3C">
      <w:pPr>
        <w:pStyle w:val="1"/>
        <w:rPr>
          <w:rFonts w:ascii="Microsoft YaHei UI" w:eastAsia="Microsoft YaHei UI" w:hAnsi="Microsoft YaHei UI"/>
          <w:color w:val="FF0000"/>
          <w:sz w:val="32"/>
        </w:rPr>
      </w:pPr>
      <w:bookmarkStart w:id="0" w:name="_Toc416835023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lastRenderedPageBreak/>
        <w:t>致我们的股东</w:t>
      </w:r>
      <w:bookmarkEnd w:id="0"/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战略要点</w:t>
      </w:r>
    </w:p>
    <w:sdt>
      <w:sdtPr>
        <w:rPr>
          <w:rFonts w:ascii="Microsoft YaHei UI" w:eastAsia="Microsoft YaHei UI" w:hAnsi="Microsoft YaHei UI"/>
          <w:sz w:val="18"/>
        </w:rPr>
        <w:id w:val="-1753731443"/>
        <w:placeholder>
          <w:docPart w:val="E786429EB76C42B3832810A09FBF2FE0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我们添加了一些提示（就像本提示）以帮助您入门。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当您单击提示文本时，将选中整个提示。开始键入内容即可将该提示替换为您自己的提示。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但是，标题是您可能希望按原样使用的典型的年度报告标题。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财务要点</w:t>
      </w:r>
    </w:p>
    <w:sdt>
      <w:sdtPr>
        <w:rPr>
          <w:rFonts w:ascii="Microsoft YaHei UI" w:eastAsia="Microsoft YaHei UI" w:hAnsi="Microsoft YaHei UI"/>
          <w:sz w:val="18"/>
        </w:rPr>
        <w:id w:val="-1582360605"/>
        <w:placeholder>
          <w:docPart w:val="723384501C7040748CA6A8C0B2FC02B3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我们喜欢此模板的封面。但是我们也认为您应该有诸多选择。在“插入”选项卡上，单击“封面”即可获得选项库。不要担心您已经添加到该页面的文本。在您选择其他封面后，文本仍然在原位置。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运营要点</w:t>
      </w:r>
    </w:p>
    <w:sdt>
      <w:sdtPr>
        <w:rPr>
          <w:rFonts w:ascii="Microsoft YaHei UI" w:eastAsia="Microsoft YaHei UI" w:hAnsi="Microsoft YaHei UI"/>
          <w:sz w:val="18"/>
        </w:rPr>
        <w:id w:val="-743870809"/>
        <w:placeholder>
          <w:docPart w:val="7751AF6C2CF447BC917D55DF114B5AEC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想要添加另一标题或引言吗？通过使用“样式”，单击一次即可匹配您在此页面上看到的任何格式。在功能区的“开始”选项卡上为此模板查找样式库。 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展望未来</w:t>
      </w:r>
    </w:p>
    <w:sdt>
      <w:sdtPr>
        <w:rPr>
          <w:rFonts w:ascii="Microsoft YaHei UI" w:eastAsia="Microsoft YaHei UI" w:hAnsi="Microsoft YaHei UI"/>
          <w:sz w:val="18"/>
        </w:rPr>
        <w:id w:val="491683632"/>
        <w:placeholder>
          <w:docPart w:val="C6942F67E6824F25BB97ABB0B808DED3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如果在此文档中更改或添加标题，您可以快速更新目录。若要查看新标题，请单击目录的任意位置，然后单击“更新目录”。</w:t>
          </w:r>
        </w:p>
      </w:sdtContent>
    </w:sdt>
    <w:p w:rsidR="00B1144C" w:rsidRPr="00CF025F" w:rsidRDefault="00BD1C5A">
      <w:pPr>
        <w:pStyle w:val="afffff0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姓名"/>
          <w:tag w:val="姓名"/>
          <w:id w:val="-364757055"/>
          <w:placeholder>
            <w:docPart w:val="A492F9C0ED4346598257A66415C26D3B"/>
          </w:placeholder>
          <w:temporary/>
          <w:showingPlcHdr/>
          <w15:appearance w15:val="hidden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行政管理人员姓名</w:t>
          </w:r>
        </w:sdtContent>
      </w:sdt>
      <w:r w:rsidR="00B51F3C" w:rsidRPr="00CF025F">
        <w:rPr>
          <w:rFonts w:ascii="Microsoft YaHei UI" w:eastAsia="Microsoft YaHei UI" w:hAnsi="Microsoft YaHei UI"/>
          <w:sz w:val="18"/>
        </w:rPr>
        <w:br/>
      </w:r>
      <w:sdt>
        <w:sdtPr>
          <w:rPr>
            <w:rFonts w:ascii="Microsoft YaHei UI" w:eastAsia="Microsoft YaHei UI" w:hAnsi="Microsoft YaHei UI"/>
            <w:sz w:val="18"/>
          </w:rPr>
          <w:alias w:val="职务"/>
          <w:tag w:val="职务"/>
          <w:id w:val="-572502773"/>
          <w:placeholder>
            <w:docPart w:val="310C249B3A234B64AAA3B01D6B05BFE1"/>
          </w:placeholder>
          <w:temporary/>
          <w:showingPlcHdr/>
          <w15:appearance w15:val="hidden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行政管理人员职务</w:t>
          </w:r>
        </w:sdtContent>
      </w:sdt>
      <w:bookmarkStart w:id="1" w:name="_GoBack"/>
      <w:bookmarkEnd w:id="1"/>
      <w:r w:rsidR="00B51F3C" w:rsidRPr="00CF025F">
        <w:rPr>
          <w:rFonts w:ascii="Microsoft YaHei UI" w:eastAsia="Microsoft YaHei UI" w:hAnsi="Microsoft YaHei UI"/>
          <w:sz w:val="18"/>
        </w:rPr>
        <w:br/>
      </w:r>
      <w:sdt>
        <w:sdtPr>
          <w:rPr>
            <w:rFonts w:ascii="Microsoft YaHei UI" w:eastAsia="Microsoft YaHei UI" w:hAnsi="Microsoft YaHei UI"/>
            <w:sz w:val="18"/>
          </w:rPr>
          <w:alias w:val="单击箭头选择日期"/>
          <w:tag w:val="单击箭头选择日期"/>
          <w:id w:val="-405455016"/>
          <w:placeholder>
            <w:docPart w:val="17B2DEBB5E09474FA84234F9163E27DF"/>
          </w:placeholder>
          <w:showingPlcHdr/>
          <w:date>
            <w:dateFormat w:val="yyyy-M-d"/>
            <w:lid w:val="zh-CN"/>
            <w:storeMappedDataAs w:val="dateTime"/>
            <w:calendar w:val="gregorian"/>
          </w:date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[日期]</w:t>
          </w:r>
        </w:sdtContent>
      </w:sdt>
    </w:p>
    <w:p w:rsidR="00B1144C" w:rsidRPr="007E5EEC" w:rsidRDefault="00B51F3C">
      <w:pPr>
        <w:pStyle w:val="1"/>
        <w:rPr>
          <w:rFonts w:ascii="Microsoft YaHei UI" w:eastAsia="Microsoft YaHei UI" w:hAnsi="Microsoft YaHei UI"/>
          <w:color w:val="FF0000"/>
          <w:sz w:val="32"/>
        </w:rPr>
      </w:pPr>
      <w:bookmarkStart w:id="2" w:name="_Toc416835024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lastRenderedPageBreak/>
        <w:t>财务概要</w:t>
      </w:r>
      <w:bookmarkEnd w:id="2"/>
    </w:p>
    <w:sdt>
      <w:sdtPr>
        <w:rPr>
          <w:rFonts w:ascii="Microsoft YaHei UI" w:eastAsia="Microsoft YaHei UI" w:hAnsi="Microsoft YaHei UI"/>
          <w:sz w:val="18"/>
        </w:rPr>
        <w:id w:val="-873762758"/>
        <w:placeholder>
          <w:docPart w:val="7F27406CC65B4773B3850C71E253CD7D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使用此部分提供财务的简短摘要，突出重点。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这也是放置用于说明关键财务信息的一些图表的理想位置。若要添加图表，请在“插入”选项卡上单击“图表”。该图表将自动与您的报告的外观协调一致。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在选择图表类型方面需要一些帮助吗？没问题。 </w:t>
          </w:r>
        </w:p>
        <w:p w:rsidR="00B1144C" w:rsidRPr="00CF025F" w:rsidRDefault="00B51F3C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要跨类别显示值，例如比较不同业务部门的收入，请尝试柱形图或条形图。 </w:t>
          </w:r>
        </w:p>
        <w:p w:rsidR="00B1144C" w:rsidRPr="00CF025F" w:rsidRDefault="00B51F3C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要显示一段时间内的值，例如对于收入或利润趋势，请尝试折线图。</w:t>
          </w:r>
        </w:p>
        <w:p w:rsidR="00B1144C" w:rsidRPr="00CF025F" w:rsidRDefault="00B51F3C">
          <w:pPr>
            <w:pStyle w:val="a"/>
            <w:spacing w:after="180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要比较两组相关值，例如，比较公司多年来行政管理人员的薪资，请尝试散点图。 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当您准备自定义图表的外观时，只需单击图表，然后查看在右侧看到的图标，检查样式和布局并管理数据。</w:t>
          </w:r>
        </w:p>
      </w:sdtContent>
    </w:sdt>
    <w:p w:rsidR="00B1144C" w:rsidRPr="007E5EEC" w:rsidRDefault="00B51F3C">
      <w:pPr>
        <w:pStyle w:val="1"/>
        <w:rPr>
          <w:rFonts w:ascii="Microsoft YaHei UI" w:eastAsia="Microsoft YaHei UI" w:hAnsi="Microsoft YaHei UI"/>
          <w:color w:val="FF0000"/>
          <w:sz w:val="32"/>
        </w:rPr>
      </w:pPr>
      <w:bookmarkStart w:id="3" w:name="_Toc416835025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lastRenderedPageBreak/>
        <w:t>财务报表</w:t>
      </w:r>
      <w:bookmarkEnd w:id="3"/>
    </w:p>
    <w:p w:rsidR="00B1144C" w:rsidRPr="00CF025F" w:rsidRDefault="00B51F3C">
      <w:pPr>
        <w:pStyle w:val="21"/>
        <w:rPr>
          <w:rFonts w:ascii="Microsoft YaHei UI" w:eastAsia="Microsoft YaHei UI" w:hAnsi="Microsoft YaHei UI" w:cstheme="minorBidi"/>
          <w:sz w:val="21"/>
          <w:szCs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财务状况表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负债</w:t>
      </w:r>
    </w:p>
    <w:p w:rsidR="00B1144C" w:rsidRPr="00CF025F" w:rsidRDefault="00B51F3C">
      <w:pPr>
        <w:pStyle w:val="a"/>
        <w:numPr>
          <w:ilvl w:val="0"/>
          <w:numId w:val="12"/>
        </w:numPr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财务状况表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股东权益</w:t>
      </w:r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全面收益表（损益）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收入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支出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利润</w:t>
      </w:r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综合权益变动表</w:t>
      </w:r>
    </w:p>
    <w:sdt>
      <w:sdtPr>
        <w:rPr>
          <w:rFonts w:ascii="Microsoft YaHei UI" w:eastAsia="Microsoft YaHei UI" w:hAnsi="Microsoft YaHei UI"/>
          <w:sz w:val="18"/>
        </w:rPr>
        <w:id w:val="-1771542479"/>
        <w:placeholder>
          <w:docPart w:val="90215F4F4BD442F18BA94FC43B92EC34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该年度报告包含许多数字，对吗？此部分可放置所有财务表格。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若要开始使用外观与这里的示例相似的表格，请在“插入”选项卡上单击“表格”，然后选择“快速表格”。</w:t>
          </w:r>
        </w:p>
      </w:sdtContent>
    </w:sdt>
    <w:tbl>
      <w:tblPr>
        <w:tblStyle w:val="affffff3"/>
        <w:tblW w:w="5000" w:type="pct"/>
        <w:tblLook w:val="04A0" w:firstRow="1" w:lastRow="0" w:firstColumn="1" w:lastColumn="0" w:noHBand="0" w:noVBand="1"/>
        <w:tblDescription w:val="示例表格"/>
      </w:tblPr>
      <w:tblGrid>
        <w:gridCol w:w="3846"/>
        <w:gridCol w:w="1679"/>
        <w:gridCol w:w="1679"/>
        <w:gridCol w:w="1679"/>
      </w:tblGrid>
      <w:tr w:rsidR="00B1144C" w:rsidRPr="00CF025F" w:rsidTr="005761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51F3C">
            <w:pPr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说明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hideMark/>
          </w:tcPr>
          <w:p w:rsidR="00B1144C" w:rsidRPr="00CF025F" w:rsidRDefault="00B51F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收入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hideMark/>
          </w:tcPr>
          <w:p w:rsidR="00B1144C" w:rsidRPr="00CF025F" w:rsidRDefault="00B51F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支出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hideMark/>
          </w:tcPr>
          <w:p w:rsidR="00B1144C" w:rsidRPr="00CF025F" w:rsidRDefault="00B51F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收益</w:t>
            </w: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</w:tbl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现金流量表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运营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投资</w:t>
      </w:r>
    </w:p>
    <w:p w:rsidR="00B1144C" w:rsidRPr="00576133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理财</w:t>
      </w:r>
    </w:p>
    <w:p w:rsidR="00576133" w:rsidRPr="00D25999" w:rsidRDefault="00576133" w:rsidP="00576133">
      <w:pPr>
        <w:pStyle w:val="21"/>
        <w:rPr>
          <w:rFonts w:ascii="Microsoft YaHei UI" w:eastAsia="Microsoft YaHei UI" w:hAnsi="Microsoft YaHei UI"/>
          <w:szCs w:val="28"/>
        </w:rPr>
      </w:pPr>
      <w:r>
        <w:rPr>
          <w:rFonts w:ascii="Microsoft YaHei UI" w:eastAsia="Microsoft YaHei UI" w:hAnsi="Microsoft YaHei UI"/>
          <w:szCs w:val="28"/>
          <w:lang w:val="zh-CN"/>
        </w:rPr>
        <w:t>产品销售一览表</w:t>
      </w:r>
    </w:p>
    <w:tbl>
      <w:tblPr>
        <w:tblStyle w:val="affffff3"/>
        <w:tblW w:w="0" w:type="auto"/>
        <w:tblLook w:val="04A0" w:firstRow="1" w:lastRow="0" w:firstColumn="1" w:lastColumn="0" w:noHBand="0" w:noVBand="1"/>
      </w:tblPr>
      <w:tblGrid>
        <w:gridCol w:w="4088"/>
        <w:gridCol w:w="4088"/>
      </w:tblGrid>
      <w:tr w:rsidR="00576133" w:rsidTr="00E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</w:tcPr>
          <w:p w:rsidR="00576133" w:rsidRDefault="00576133" w:rsidP="00EE349A">
            <w:r w:rsidRPr="00C85C6F">
              <w:rPr>
                <w:rFonts w:ascii="Microsoft YaHei UI" w:eastAsia="Microsoft YaHei UI" w:hAnsi="Microsoft YaHei UI" w:hint="eastAsia"/>
                <w:sz w:val="16"/>
                <w:szCs w:val="16"/>
              </w:rPr>
              <w:t>销售产品</w:t>
            </w:r>
          </w:p>
        </w:tc>
        <w:tc>
          <w:tcPr>
            <w:tcW w:w="4088" w:type="dxa"/>
          </w:tcPr>
          <w:p w:rsidR="00576133" w:rsidRDefault="00576133" w:rsidP="00EE34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6"/>
                <w:szCs w:val="16"/>
              </w:rPr>
            </w:pPr>
            <w:r>
              <w:rPr>
                <w:rFonts w:ascii="Microsoft YaHei UI" w:eastAsia="Microsoft YaHei UI" w:hAnsi="Microsoft YaHei UI" w:hint="eastAsia"/>
                <w:sz w:val="16"/>
                <w:szCs w:val="16"/>
              </w:rPr>
              <w:t>销售额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操作系统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12,909,288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服务器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3,221,904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数据库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2,981,448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2003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7,832,288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2007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1,959,768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2010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3,983,233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2013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2,887,309</w:t>
            </w:r>
          </w:p>
        </w:tc>
      </w:tr>
    </w:tbl>
    <w:p w:rsidR="00576133" w:rsidRPr="00CF025F" w:rsidRDefault="00576133" w:rsidP="00576133">
      <w:pPr>
        <w:pStyle w:val="a"/>
        <w:numPr>
          <w:ilvl w:val="0"/>
          <w:numId w:val="0"/>
        </w:numPr>
        <w:ind w:left="360" w:hanging="360"/>
        <w:rPr>
          <w:rFonts w:ascii="Microsoft YaHei UI" w:eastAsia="Microsoft YaHei UI" w:hAnsi="Microsoft YaHei UI"/>
          <w:sz w:val="18"/>
        </w:rPr>
      </w:pPr>
    </w:p>
    <w:p w:rsidR="00B1144C" w:rsidRPr="007E5EEC" w:rsidRDefault="00B51F3C">
      <w:pPr>
        <w:pStyle w:val="1"/>
        <w:rPr>
          <w:rFonts w:ascii="Microsoft YaHei UI" w:eastAsia="Microsoft YaHei UI" w:hAnsi="Microsoft YaHei UI"/>
          <w:color w:val="FF0000"/>
          <w:sz w:val="32"/>
        </w:rPr>
      </w:pPr>
      <w:bookmarkStart w:id="4" w:name="_Toc416835026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lastRenderedPageBreak/>
        <w:t>财务报表附注</w:t>
      </w:r>
      <w:bookmarkEnd w:id="4"/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会计科目</w:t>
      </w:r>
    </w:p>
    <w:sdt>
      <w:sdtPr>
        <w:rPr>
          <w:rFonts w:ascii="Microsoft YaHei UI" w:eastAsia="Microsoft YaHei UI" w:hAnsi="Microsoft YaHei UI"/>
          <w:sz w:val="18"/>
        </w:rPr>
        <w:id w:val="-1058388881"/>
        <w:placeholder>
          <w:docPart w:val="226F1297F27848A8AD2775708A811C3A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当您的文档显示了许多数字时，最好是使用一些文本来对数字进行解释。您可以在这里执行操作。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债务</w:t>
      </w:r>
    </w:p>
    <w:sdt>
      <w:sdtPr>
        <w:rPr>
          <w:rFonts w:ascii="Microsoft YaHei UI" w:eastAsia="Microsoft YaHei UI" w:hAnsi="Microsoft YaHei UI"/>
          <w:sz w:val="18"/>
        </w:rPr>
        <w:id w:val="-991090545"/>
        <w:placeholder>
          <w:docPart w:val="F158F5F5873B4C5EB7A6A5973263BB97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当然，我们都喜欢获得利润。但是如果负债，可在这里添加注释。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持续经营</w:t>
      </w:r>
    </w:p>
    <w:sdt>
      <w:sdtPr>
        <w:rPr>
          <w:rFonts w:ascii="Microsoft YaHei UI" w:eastAsia="Microsoft YaHei UI" w:hAnsi="Microsoft YaHei UI"/>
          <w:sz w:val="18"/>
        </w:rPr>
        <w:id w:val="406666089"/>
        <w:placeholder>
          <w:docPart w:val="85E04C4C0E46407A9464456D63C95792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一切步入正轨。如果需要添加财务相关注释，请在这里添加。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或有负债</w:t>
      </w:r>
    </w:p>
    <w:sdt>
      <w:sdtPr>
        <w:rPr>
          <w:rFonts w:ascii="Microsoft YaHei UI" w:eastAsia="Microsoft YaHei UI" w:hAnsi="Microsoft YaHei UI"/>
          <w:sz w:val="18"/>
        </w:rPr>
        <w:id w:val="-377398301"/>
        <w:placeholder>
          <w:docPart w:val="E74BDEFC663A41BDAFE7D6BF9835DED5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记住，这些标题中有些可能并不适合您的企业（并且，您可能想要添加其他内容）。例如，此标题是关于未来发生某事（例如等候法庭判决）时可能会产生的潜在负债。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关键点</w:t>
      </w:r>
    </w:p>
    <w:sdt>
      <w:sdtPr>
        <w:rPr>
          <w:rFonts w:ascii="Microsoft YaHei UI" w:eastAsia="Microsoft YaHei UI" w:hAnsi="Microsoft YaHei UI"/>
          <w:sz w:val="18"/>
        </w:rPr>
        <w:id w:val="-1398818968"/>
        <w:placeholder>
          <w:docPart w:val="73EBBEF563F14E218BC489E6641355F9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您有什么内容需要读者了解吗？在这里添加关键点注释。</w:t>
          </w:r>
        </w:p>
      </w:sdtContent>
    </w:sdt>
    <w:p w:rsidR="00B1144C" w:rsidRPr="007E5EEC" w:rsidRDefault="00B51F3C">
      <w:pPr>
        <w:pStyle w:val="1"/>
        <w:rPr>
          <w:rFonts w:ascii="Microsoft YaHei UI" w:eastAsia="Microsoft YaHei UI" w:hAnsi="Microsoft YaHei UI"/>
          <w:color w:val="FF0000"/>
          <w:sz w:val="32"/>
        </w:rPr>
      </w:pPr>
      <w:bookmarkStart w:id="5" w:name="_Toc416835027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lastRenderedPageBreak/>
        <w:t>独立审计报告</w:t>
      </w:r>
      <w:bookmarkEnd w:id="5"/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无保留意见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保留意见报告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否定意见报告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放弃表达意见报告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上市公司内部控制审计报告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持续经营</w:t>
      </w:r>
    </w:p>
    <w:p w:rsidR="00B1144C" w:rsidRPr="007E5EEC" w:rsidRDefault="00B51F3C">
      <w:pPr>
        <w:pStyle w:val="1"/>
        <w:rPr>
          <w:rFonts w:ascii="Microsoft YaHei UI" w:eastAsia="Microsoft YaHei UI" w:hAnsi="Microsoft YaHei UI"/>
          <w:color w:val="FF0000"/>
          <w:sz w:val="32"/>
        </w:rPr>
      </w:pPr>
      <w:bookmarkStart w:id="6" w:name="_Toc416835028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lastRenderedPageBreak/>
        <w:t>联系信息</w:t>
      </w:r>
      <w:bookmarkEnd w:id="6"/>
    </w:p>
    <w:sdt>
      <w:sdtPr>
        <w:rPr>
          <w:rFonts w:ascii="Microsoft YaHei UI" w:eastAsia="Microsoft YaHei UI" w:hAnsi="Microsoft YaHei UI"/>
          <w:sz w:val="18"/>
        </w:rPr>
        <w:id w:val="-854266453"/>
        <w:placeholder>
          <w:docPart w:val="693FA62764554B25B3361767DC740277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要将照片替换为您自己的照片，右键单击它，然后选择“更改图片”。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联系人信息"/>
      </w:tblPr>
      <w:tblGrid>
        <w:gridCol w:w="2957"/>
        <w:gridCol w:w="6"/>
        <w:gridCol w:w="21"/>
        <w:gridCol w:w="2936"/>
        <w:gridCol w:w="6"/>
        <w:gridCol w:w="21"/>
        <w:gridCol w:w="2936"/>
      </w:tblGrid>
      <w:tr w:rsidR="00B1144C" w:rsidRPr="00CF025F">
        <w:tc>
          <w:tcPr>
            <w:tcW w:w="1659" w:type="pct"/>
            <w:tcBorders>
              <w:bottom w:val="single" w:sz="8" w:space="0" w:color="D9D9D9" w:themeColor="background1" w:themeShade="D9"/>
            </w:tcBorders>
            <w:shd w:val="clear" w:color="auto" w:fill="7E97AD" w:themeFill="accent1"/>
          </w:tcPr>
          <w:p w:rsidR="00B1144C" w:rsidRPr="00CF025F" w:rsidRDefault="00BD1C5A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姓名"/>
                <w:tag w:val="姓名"/>
                <w:id w:val="183095679"/>
                <w:placeholder>
                  <w:docPart w:val="79AB0EB1C6154311983AC583CF71F13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51F3C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姓名</w:t>
                </w:r>
              </w:sdtContent>
            </w:sdt>
            <w:r w:rsidR="00B51F3C" w:rsidRPr="00CF025F">
              <w:rPr>
                <w:rFonts w:ascii="Microsoft YaHei UI" w:eastAsia="Microsoft YaHei UI" w:hAnsi="Microsoft YaHei UI"/>
                <w:sz w:val="22"/>
              </w:rPr>
              <w:br/>
            </w: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职务"/>
                <w:tag w:val="职务"/>
                <w:id w:val="-1082054397"/>
                <w:placeholder>
                  <w:docPart w:val="3B271D5606AA4319A9E587000A0CE9F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51F3C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职务</w:t>
                </w:r>
              </w:sdtContent>
            </w:sdt>
          </w:p>
        </w:tc>
        <w:tc>
          <w:tcPr>
            <w:tcW w:w="10" w:type="pct"/>
          </w:tcPr>
          <w:p w:rsidR="00B1144C" w:rsidRPr="00CF025F" w:rsidRDefault="00B1144C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</w:p>
        </w:tc>
        <w:tc>
          <w:tcPr>
            <w:tcW w:w="1659" w:type="pct"/>
            <w:gridSpan w:val="2"/>
            <w:tcBorders>
              <w:bottom w:val="single" w:sz="8" w:space="0" w:color="D9D9D9" w:themeColor="background1" w:themeShade="D9"/>
            </w:tcBorders>
            <w:shd w:val="clear" w:color="auto" w:fill="7E97AD" w:themeFill="accent1"/>
          </w:tcPr>
          <w:p w:rsidR="00B1144C" w:rsidRPr="00CF025F" w:rsidRDefault="00BD1C5A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姓名"/>
                <w:tag w:val="姓名"/>
                <w:id w:val="-2041965339"/>
                <w:placeholder>
                  <w:docPart w:val="79AB0EB1C6154311983AC583CF71F13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姓名</w:t>
                </w:r>
              </w:sdtContent>
            </w:sdt>
            <w:r w:rsidR="00B51F3C" w:rsidRPr="00CF025F">
              <w:rPr>
                <w:rFonts w:ascii="Microsoft YaHei UI" w:eastAsia="Microsoft YaHei UI" w:hAnsi="Microsoft YaHei UI"/>
                <w:sz w:val="22"/>
              </w:rPr>
              <w:br/>
            </w: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职务"/>
                <w:tag w:val="职务"/>
                <w:id w:val="-565726344"/>
                <w:placeholder>
                  <w:docPart w:val="3B271D5606AA4319A9E587000A0CE9F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职务</w:t>
                </w:r>
              </w:sdtContent>
            </w:sdt>
          </w:p>
        </w:tc>
        <w:tc>
          <w:tcPr>
            <w:tcW w:w="11" w:type="pct"/>
          </w:tcPr>
          <w:p w:rsidR="00B1144C" w:rsidRPr="00CF025F" w:rsidRDefault="00B1144C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</w:p>
        </w:tc>
        <w:tc>
          <w:tcPr>
            <w:tcW w:w="1660" w:type="pct"/>
            <w:gridSpan w:val="2"/>
            <w:tcBorders>
              <w:bottom w:val="single" w:sz="8" w:space="0" w:color="D9D9D9" w:themeColor="background1" w:themeShade="D9"/>
            </w:tcBorders>
            <w:shd w:val="clear" w:color="auto" w:fill="7E97AD" w:themeFill="accent1"/>
          </w:tcPr>
          <w:p w:rsidR="00B1144C" w:rsidRPr="00CF025F" w:rsidRDefault="00BD1C5A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姓名"/>
                <w:tag w:val="姓名"/>
                <w:id w:val="1799482134"/>
                <w:placeholder>
                  <w:docPart w:val="79AB0EB1C6154311983AC583CF71F13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姓名</w:t>
                </w:r>
              </w:sdtContent>
            </w:sdt>
            <w:r w:rsidR="00B51F3C" w:rsidRPr="00CF025F">
              <w:rPr>
                <w:rFonts w:ascii="Microsoft YaHei UI" w:eastAsia="Microsoft YaHei UI" w:hAnsi="Microsoft YaHei UI"/>
                <w:sz w:val="22"/>
              </w:rPr>
              <w:br/>
            </w: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职务"/>
                <w:tag w:val="职务"/>
                <w:id w:val="493068221"/>
                <w:placeholder>
                  <w:docPart w:val="3B271D5606AA4319A9E587000A0CE9F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职务</w:t>
                </w:r>
              </w:sdtContent>
            </w:sdt>
          </w:p>
        </w:tc>
      </w:tr>
      <w:tr w:rsidR="00B1144C" w:rsidRPr="00CF025F">
        <w:tc>
          <w:tcPr>
            <w:tcW w:w="1659" w:type="pct"/>
          </w:tcPr>
          <w:p w:rsidR="00B1144C" w:rsidRPr="00CF025F" w:rsidRDefault="00B51F3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Fonts w:ascii="Microsoft YaHei UI" w:eastAsia="Microsoft YaHei UI" w:hAnsi="Microsoft YaHei UI"/>
                <w:noProof/>
                <w:sz w:val="18"/>
              </w:rPr>
              <w:drawing>
                <wp:inline distT="0" distB="0" distL="0" distR="0" wp14:anchorId="2CD2043C" wp14:editId="0FF9354F">
                  <wp:extent cx="1920240" cy="1280160"/>
                  <wp:effectExtent l="0" t="0" r="3810" b="0"/>
                  <wp:docPr id="9" name="图片 9" descr="示例人员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FAFA7.jp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4" t="6763" r="28181" b="28502"/>
                          <a:stretch/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" w:type="pct"/>
          </w:tcPr>
          <w:p w:rsidR="00B1144C" w:rsidRPr="00CF025F" w:rsidRDefault="00B1144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59" w:type="pct"/>
            <w:gridSpan w:val="2"/>
          </w:tcPr>
          <w:p w:rsidR="00B1144C" w:rsidRPr="00CF025F" w:rsidRDefault="00B51F3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Fonts w:ascii="Microsoft YaHei UI" w:eastAsia="Microsoft YaHei UI" w:hAnsi="Microsoft YaHei UI"/>
                <w:noProof/>
                <w:sz w:val="18"/>
              </w:rPr>
              <w:drawing>
                <wp:inline distT="0" distB="0" distL="0" distR="0" wp14:anchorId="667EE46C" wp14:editId="2D0E0370">
                  <wp:extent cx="1922147" cy="1280160"/>
                  <wp:effectExtent l="0" t="0" r="1905" b="0"/>
                  <wp:docPr id="8" name="图片 8" descr="示例人员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FAFA5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7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</w:tcPr>
          <w:p w:rsidR="00B1144C" w:rsidRPr="00CF025F" w:rsidRDefault="00B1144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59" w:type="pct"/>
            <w:gridSpan w:val="2"/>
          </w:tcPr>
          <w:p w:rsidR="00B1144C" w:rsidRPr="00CF025F" w:rsidRDefault="00B51F3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Fonts w:ascii="Microsoft YaHei UI" w:eastAsia="Microsoft YaHei UI" w:hAnsi="Microsoft YaHei UI"/>
                <w:noProof/>
                <w:sz w:val="18"/>
              </w:rPr>
              <w:drawing>
                <wp:inline distT="0" distB="0" distL="0" distR="0" wp14:anchorId="0DA6B15D" wp14:editId="4EEEEFD0">
                  <wp:extent cx="1920663" cy="1280160"/>
                  <wp:effectExtent l="0" t="0" r="3810" b="0"/>
                  <wp:docPr id="7" name="图片 7" descr="示例人员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FABF3.jp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21" t="25255" r="18139" b="56098"/>
                          <a:stretch/>
                        </pic:blipFill>
                        <pic:spPr bwMode="auto">
                          <a:xfrm>
                            <a:off x="0" y="0"/>
                            <a:ext cx="1920663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4C" w:rsidRPr="00CF025F">
        <w:tc>
          <w:tcPr>
            <w:tcW w:w="1670" w:type="pct"/>
            <w:gridSpan w:val="2"/>
            <w:tcMar>
              <w:top w:w="72" w:type="dxa"/>
            </w:tcMar>
          </w:tcPr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电话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话"/>
                <w:tag w:val="电话"/>
                <w:id w:val="-615826258"/>
                <w:placeholder>
                  <w:docPart w:val="A93791DEF79848AB95CF8CAC90932F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[电话]</w:t>
                </w:r>
              </w:sdtContent>
            </w:sdt>
          </w:p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传真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传真"/>
                <w:tag w:val="传真"/>
                <w:id w:val="905102191"/>
                <w:placeholder>
                  <w:docPart w:val="7F625CACF66D4452844D7F26BA24027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[传真]</w:t>
                </w:r>
              </w:sdtContent>
            </w:sdt>
          </w:p>
          <w:p w:rsidR="00B1144C" w:rsidRPr="00CF025F" w:rsidRDefault="00BD1C5A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子邮件"/>
                <w:tag w:val="电子邮件"/>
                <w:id w:val="1897403004"/>
                <w:placeholder>
                  <w:docPart w:val="FADD70BC8F5B459BAD4DDCE89F9EDC9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51F3C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[电子邮件地址]</w:t>
                </w:r>
              </w:sdtContent>
            </w:sdt>
          </w:p>
        </w:tc>
        <w:tc>
          <w:tcPr>
            <w:tcW w:w="12" w:type="pct"/>
            <w:tcMar>
              <w:top w:w="72" w:type="dxa"/>
            </w:tcMar>
          </w:tcPr>
          <w:p w:rsidR="00B1144C" w:rsidRPr="00CF025F" w:rsidRDefault="00B1144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59" w:type="pct"/>
            <w:gridSpan w:val="2"/>
            <w:tcMar>
              <w:top w:w="72" w:type="dxa"/>
            </w:tcMar>
          </w:tcPr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电话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话"/>
                <w:tag w:val="电话"/>
                <w:id w:val="-549764891"/>
                <w:placeholder>
                  <w:docPart w:val="A93791DEF79848AB95CF8CAC90932F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[电话]</w:t>
                </w:r>
              </w:sdtContent>
            </w:sdt>
          </w:p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传真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传真"/>
                <w:tag w:val="传真"/>
                <w:id w:val="-527023830"/>
                <w:placeholder>
                  <w:docPart w:val="7F625CACF66D4452844D7F26BA24027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[传真]</w:t>
                </w:r>
              </w:sdtContent>
            </w:sdt>
          </w:p>
          <w:p w:rsidR="00B1144C" w:rsidRPr="00CF025F" w:rsidRDefault="00BD1C5A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子邮件"/>
                <w:tag w:val="电子邮件"/>
                <w:id w:val="539636713"/>
                <w:placeholder>
                  <w:docPart w:val="FADD70BC8F5B459BAD4DDCE89F9EDC9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[电子邮件地址]</w:t>
                </w:r>
              </w:sdtContent>
            </w:sdt>
          </w:p>
        </w:tc>
        <w:tc>
          <w:tcPr>
            <w:tcW w:w="12" w:type="pct"/>
            <w:tcMar>
              <w:top w:w="72" w:type="dxa"/>
            </w:tcMar>
          </w:tcPr>
          <w:p w:rsidR="00B1144C" w:rsidRPr="00CF025F" w:rsidRDefault="00B1144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48" w:type="pct"/>
            <w:tcMar>
              <w:top w:w="72" w:type="dxa"/>
            </w:tcMar>
          </w:tcPr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电话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话"/>
                <w:tag w:val="电话"/>
                <w:id w:val="-994635339"/>
                <w:placeholder>
                  <w:docPart w:val="A93791DEF79848AB95CF8CAC90932F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[电话]</w:t>
                </w:r>
              </w:sdtContent>
            </w:sdt>
          </w:p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传真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传真"/>
                <w:tag w:val="传真"/>
                <w:id w:val="-1711418742"/>
                <w:placeholder>
                  <w:docPart w:val="7F625CACF66D4452844D7F26BA24027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[传真]</w:t>
                </w:r>
              </w:sdtContent>
            </w:sdt>
          </w:p>
          <w:p w:rsidR="00B1144C" w:rsidRPr="00CF025F" w:rsidRDefault="00BD1C5A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子邮件"/>
                <w:tag w:val="电子邮件"/>
                <w:id w:val="-1191680464"/>
                <w:placeholder>
                  <w:docPart w:val="FADD70BC8F5B459BAD4DDCE89F9EDC9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[电子邮件地址]</w:t>
                </w:r>
              </w:sdtContent>
            </w:sdt>
          </w:p>
        </w:tc>
      </w:tr>
    </w:tbl>
    <w:p w:rsidR="00B1144C" w:rsidRPr="007E5EEC" w:rsidRDefault="00B51F3C">
      <w:pPr>
        <w:pStyle w:val="1"/>
        <w:pageBreakBefore w:val="0"/>
        <w:spacing w:before="720"/>
        <w:rPr>
          <w:rFonts w:ascii="Microsoft YaHei UI" w:eastAsia="Microsoft YaHei UI" w:hAnsi="Microsoft YaHei UI"/>
          <w:color w:val="FF0000"/>
          <w:sz w:val="32"/>
        </w:rPr>
      </w:pPr>
      <w:bookmarkStart w:id="7" w:name="_Toc416835029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t>公司信息</w:t>
      </w:r>
      <w:bookmarkEnd w:id="7"/>
    </w:p>
    <w:p w:rsidR="00B1144C" w:rsidRPr="00CF025F" w:rsidRDefault="00BD1C5A">
      <w:pPr>
        <w:pStyle w:val="affffff5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公司"/>
          <w:tag w:val=""/>
          <w:id w:val="1877888041"/>
          <w:placeholder>
            <w:docPart w:val="1C73F623B17C4C03BBB1C1A8F5D840A4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[公司]</w:t>
          </w:r>
        </w:sdtContent>
      </w:sdt>
    </w:p>
    <w:p w:rsidR="00B1144C" w:rsidRPr="00CF025F" w:rsidRDefault="00BD1C5A">
      <w:pPr>
        <w:pStyle w:val="affffff5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街道地址"/>
          <w:tag w:val="街道地址"/>
          <w:id w:val="84583310"/>
          <w:placeholder>
            <w:docPart w:val="1BF54F0D6A8D4BBF96EC04201263788D"/>
          </w:placeholder>
          <w:showingPlcHdr/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[邮政编码，省/市/自治区，市/县，街道地址]</w:t>
          </w:r>
        </w:sdtContent>
      </w:sdt>
    </w:p>
    <w:p w:rsidR="00B1144C" w:rsidRPr="00CF025F" w:rsidRDefault="00B51F3C">
      <w:pPr>
        <w:pStyle w:val="affffff5"/>
        <w:rPr>
          <w:rStyle w:val="afffff2"/>
          <w:rFonts w:ascii="Microsoft YaHei UI" w:eastAsia="Microsoft YaHei UI" w:hAnsi="Microsoft YaHei UI"/>
          <w:sz w:val="18"/>
        </w:rPr>
      </w:pPr>
      <w:r w:rsidRPr="00CF025F">
        <w:rPr>
          <w:rStyle w:val="afffff2"/>
          <w:rFonts w:ascii="Microsoft YaHei UI" w:eastAsia="Microsoft YaHei UI" w:hAnsi="Microsoft YaHei UI"/>
          <w:sz w:val="18"/>
          <w:lang w:val="zh-CN"/>
        </w:rPr>
        <w:t>电话</w:t>
      </w:r>
      <w:r w:rsidRPr="00CF025F">
        <w:rPr>
          <w:rFonts w:ascii="Microsoft YaHei UI" w:eastAsia="Microsoft YaHei UI" w:hAnsi="Microsoft YaHei UI"/>
          <w:sz w:val="18"/>
          <w:lang w:val="zh-CN"/>
        </w:rPr>
        <w:t xml:space="preserve"> </w:t>
      </w:r>
      <w:sdt>
        <w:sdtPr>
          <w:rPr>
            <w:rFonts w:ascii="Microsoft YaHei UI" w:eastAsia="Microsoft YaHei UI" w:hAnsi="Microsoft YaHei UI"/>
            <w:sz w:val="18"/>
          </w:rPr>
          <w:alias w:val="电话"/>
          <w:tag w:val="电话"/>
          <w:id w:val="-635560798"/>
          <w:placeholder>
            <w:docPart w:val="A93791DEF79848AB95CF8CAC90932FB9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710AD3" w:rsidRPr="00CF025F">
            <w:rPr>
              <w:rFonts w:ascii="Microsoft YaHei UI" w:eastAsia="Microsoft YaHei UI" w:hAnsi="Microsoft YaHei UI"/>
              <w:sz w:val="18"/>
              <w:lang w:val="zh-CN"/>
            </w:rPr>
            <w:t>[电话]</w:t>
          </w:r>
        </w:sdtContent>
      </w:sdt>
    </w:p>
    <w:p w:rsidR="00B1144C" w:rsidRPr="00CF025F" w:rsidRDefault="00B51F3C">
      <w:pPr>
        <w:pStyle w:val="affffff5"/>
        <w:rPr>
          <w:rStyle w:val="afffff2"/>
          <w:rFonts w:ascii="Microsoft YaHei UI" w:eastAsia="Microsoft YaHei UI" w:hAnsi="Microsoft YaHei UI"/>
          <w:sz w:val="18"/>
        </w:rPr>
      </w:pPr>
      <w:r w:rsidRPr="00CF025F">
        <w:rPr>
          <w:rStyle w:val="afffff2"/>
          <w:rFonts w:ascii="Microsoft YaHei UI" w:eastAsia="Microsoft YaHei UI" w:hAnsi="Microsoft YaHei UI"/>
          <w:sz w:val="18"/>
          <w:lang w:val="zh-CN"/>
        </w:rPr>
        <w:t>传真</w:t>
      </w:r>
      <w:r w:rsidRPr="00CF025F">
        <w:rPr>
          <w:rFonts w:ascii="Microsoft YaHei UI" w:eastAsia="Microsoft YaHei UI" w:hAnsi="Microsoft YaHei UI"/>
          <w:sz w:val="18"/>
          <w:lang w:val="zh-CN"/>
        </w:rPr>
        <w:t xml:space="preserve"> </w:t>
      </w:r>
      <w:sdt>
        <w:sdtPr>
          <w:rPr>
            <w:rFonts w:ascii="Microsoft YaHei UI" w:eastAsia="Microsoft YaHei UI" w:hAnsi="Microsoft YaHei UI"/>
            <w:sz w:val="18"/>
          </w:rPr>
          <w:alias w:val="传真"/>
          <w:tag w:val="传真"/>
          <w:id w:val="118892319"/>
          <w:placeholder>
            <w:docPart w:val="7F625CACF66D4452844D7F26BA24027D"/>
          </w:placeholder>
          <w:showingPlcHdr/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710AD3" w:rsidRPr="00CF025F">
            <w:rPr>
              <w:rFonts w:ascii="Microsoft YaHei UI" w:eastAsia="Microsoft YaHei UI" w:hAnsi="Microsoft YaHei UI"/>
              <w:sz w:val="18"/>
              <w:lang w:val="zh-CN"/>
            </w:rPr>
            <w:t>[传真]</w:t>
          </w:r>
        </w:sdtContent>
      </w:sdt>
    </w:p>
    <w:p w:rsidR="00B1144C" w:rsidRPr="00CF025F" w:rsidRDefault="00BD1C5A">
      <w:pPr>
        <w:pStyle w:val="affffff5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网站"/>
          <w:tag w:val="网站"/>
          <w:id w:val="211319655"/>
          <w:placeholder>
            <w:docPart w:val="BE3F03E54481426A9BFA3ADD4C911D73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[网站]</w:t>
          </w:r>
        </w:sdtContent>
      </w:sdt>
    </w:p>
    <w:p w:rsidR="00B1144C" w:rsidRPr="00CF025F" w:rsidRDefault="00B51F3C">
      <w:pPr>
        <w:pStyle w:val="affffff5"/>
        <w:spacing w:before="48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noProof/>
          <w:sz w:val="18"/>
        </w:rPr>
        <w:drawing>
          <wp:inline distT="0" distB="0" distL="0" distR="0" wp14:anchorId="3F72CCCA" wp14:editId="32272D23">
            <wp:extent cx="1000530" cy="484632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530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44C" w:rsidRPr="00CF025F">
      <w:pgSz w:w="11907" w:h="16839" w:code="1"/>
      <w:pgMar w:top="2678" w:right="1512" w:bottom="1913" w:left="1512" w:header="918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C5A" w:rsidRDefault="00BD1C5A">
      <w:pPr>
        <w:spacing w:after="0" w:line="240" w:lineRule="auto"/>
      </w:pPr>
      <w:r>
        <w:separator/>
      </w:r>
    </w:p>
  </w:endnote>
  <w:endnote w:type="continuationSeparator" w:id="0">
    <w:p w:rsidR="00BD1C5A" w:rsidRDefault="00BD1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C5A" w:rsidRDefault="00BD1C5A">
      <w:pPr>
        <w:spacing w:after="0" w:line="240" w:lineRule="auto"/>
      </w:pPr>
      <w:r>
        <w:separator/>
      </w:r>
    </w:p>
  </w:footnote>
  <w:footnote w:type="continuationSeparator" w:id="0">
    <w:p w:rsidR="00BD1C5A" w:rsidRDefault="00BD1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24C748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ymbol" w:hAnsi="Symbol" w:hint="default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Symbol" w:hAnsi="Symbol" w:hint="default"/>
      </w:rPr>
    </w:lvl>
  </w:abstractNum>
  <w:abstractNum w:abstractNumId="7" w15:restartNumberingAfterBreak="0">
    <w:nsid w:val="FFFFFF83"/>
    <w:multiLevelType w:val="singleLevel"/>
    <w:tmpl w:val="842063DC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a"/>
      <w:lvlText w:val="•"/>
      <w:lvlJc w:val="left"/>
      <w:pPr>
        <w:ind w:left="360" w:hanging="360"/>
      </w:pPr>
      <w:rPr>
        <w:rFonts w:ascii="Cambria" w:eastAsia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0"/>
  </w:abstractNum>
  <w:abstractNum w:abstractNumId="11" w15:restartNumberingAfterBreak="0">
    <w:nsid w:val="1B6F205A"/>
    <w:multiLevelType w:val="multilevel"/>
    <w:tmpl w:val="9CA4ABB8"/>
    <w:styleLink w:val="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eastAsia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30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40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50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EC"/>
    <w:rsid w:val="001665D4"/>
    <w:rsid w:val="001A42E1"/>
    <w:rsid w:val="00377B08"/>
    <w:rsid w:val="003B15BF"/>
    <w:rsid w:val="00576133"/>
    <w:rsid w:val="00646027"/>
    <w:rsid w:val="00676C66"/>
    <w:rsid w:val="00710AD3"/>
    <w:rsid w:val="007E5EEC"/>
    <w:rsid w:val="00812B80"/>
    <w:rsid w:val="00845EC3"/>
    <w:rsid w:val="008A41AC"/>
    <w:rsid w:val="009057D0"/>
    <w:rsid w:val="00961A89"/>
    <w:rsid w:val="009F40C8"/>
    <w:rsid w:val="00B1144C"/>
    <w:rsid w:val="00B4081B"/>
    <w:rsid w:val="00B51F3C"/>
    <w:rsid w:val="00BD1C5A"/>
    <w:rsid w:val="00BE17FA"/>
    <w:rsid w:val="00C509F5"/>
    <w:rsid w:val="00CF025F"/>
    <w:rsid w:val="00E54485"/>
    <w:rsid w:val="00FA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8DFCD470-AED1-4F1B-B983-13342BB8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zh-CN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kern w:val="20"/>
    </w:rPr>
  </w:style>
  <w:style w:type="paragraph" w:styleId="1">
    <w:name w:val="heading 1"/>
    <w:basedOn w:val="a2"/>
    <w:next w:val="a2"/>
    <w:link w:val="10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21">
    <w:name w:val="heading 2"/>
    <w:basedOn w:val="a2"/>
    <w:next w:val="a2"/>
    <w:link w:val="22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31">
    <w:name w:val="heading 3"/>
    <w:basedOn w:val="a2"/>
    <w:next w:val="a2"/>
    <w:link w:val="32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41">
    <w:name w:val="heading 4"/>
    <w:basedOn w:val="a2"/>
    <w:next w:val="a2"/>
    <w:link w:val="42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51">
    <w:name w:val="heading 5"/>
    <w:basedOn w:val="a2"/>
    <w:next w:val="a2"/>
    <w:link w:val="52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6">
    <w:name w:val="heading 6"/>
    <w:basedOn w:val="a2"/>
    <w:next w:val="a2"/>
    <w:link w:val="60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7">
    <w:name w:val="heading 7"/>
    <w:basedOn w:val="a2"/>
    <w:next w:val="a2"/>
    <w:link w:val="70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2"/>
    <w:next w:val="a2"/>
    <w:link w:val="90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7">
    <w:name w:val="页眉 字符"/>
    <w:basedOn w:val="a3"/>
    <w:link w:val="a6"/>
    <w:uiPriority w:val="99"/>
    <w:rPr>
      <w:kern w:val="20"/>
    </w:rPr>
  </w:style>
  <w:style w:type="paragraph" w:styleId="a8">
    <w:name w:val="footer"/>
    <w:basedOn w:val="a2"/>
    <w:link w:val="a9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9">
    <w:name w:val="页脚 字符"/>
    <w:basedOn w:val="a3"/>
    <w:link w:val="a8"/>
    <w:uiPriority w:val="99"/>
    <w:rPr>
      <w:kern w:val="20"/>
    </w:rPr>
  </w:style>
  <w:style w:type="table" w:styleId="aa">
    <w:name w:val="Table Grid"/>
    <w:basedOn w:val="a4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无间距"/>
    <w:link w:val="ac"/>
    <w:uiPriority w:val="1"/>
    <w:qFormat/>
    <w:pPr>
      <w:spacing w:after="0" w:line="240" w:lineRule="auto"/>
    </w:pPr>
  </w:style>
  <w:style w:type="paragraph" w:styleId="ad">
    <w:name w:val="Balloon Text"/>
    <w:basedOn w:val="a2"/>
    <w:link w:val="ae"/>
    <w:uiPriority w:val="99"/>
    <w:semiHidden/>
    <w:unhideWhenUsed/>
    <w:pPr>
      <w:spacing w:after="0" w:line="240" w:lineRule="auto"/>
    </w:pPr>
    <w:rPr>
      <w:rFonts w:ascii="Tahoma" w:eastAsia="Tahoma" w:hAnsi="Tahoma" w:cs="Tahoma"/>
      <w:sz w:val="16"/>
    </w:rPr>
  </w:style>
  <w:style w:type="character" w:customStyle="1" w:styleId="ae">
    <w:name w:val="批注框文本 字符"/>
    <w:basedOn w:val="a3"/>
    <w:link w:val="ad"/>
    <w:uiPriority w:val="99"/>
    <w:semiHidden/>
    <w:rPr>
      <w:rFonts w:ascii="Tahoma" w:eastAsia="Tahoma" w:hAnsi="Tahoma" w:cs="Tahoma"/>
      <w:sz w:val="16"/>
    </w:rPr>
  </w:style>
  <w:style w:type="character" w:customStyle="1" w:styleId="10">
    <w:name w:val="标题 1 字符"/>
    <w:basedOn w:val="a3"/>
    <w:link w:val="1"/>
    <w:uiPriority w:val="1"/>
    <w:rPr>
      <w:kern w:val="20"/>
      <w:sz w:val="36"/>
    </w:rPr>
  </w:style>
  <w:style w:type="character" w:customStyle="1" w:styleId="22">
    <w:name w:val="标题 2 字符"/>
    <w:basedOn w:val="a3"/>
    <w:link w:val="21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af">
    <w:name w:val="Placeholder Text"/>
    <w:basedOn w:val="a3"/>
    <w:uiPriority w:val="99"/>
    <w:semiHidden/>
    <w:rPr>
      <w:color w:val="808080"/>
    </w:rPr>
  </w:style>
  <w:style w:type="paragraph" w:customStyle="1" w:styleId="af0">
    <w:name w:val="引言"/>
    <w:basedOn w:val="a2"/>
    <w:next w:val="a2"/>
    <w:link w:val="af1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customStyle="1" w:styleId="af1">
    <w:name w:val="引言字符"/>
    <w:basedOn w:val="a3"/>
    <w:link w:val="af0"/>
    <w:uiPriority w:val="9"/>
    <w:rPr>
      <w:i/>
      <w:iCs/>
      <w:color w:val="7E97AD" w:themeColor="accent1"/>
      <w:kern w:val="20"/>
      <w:sz w:val="28"/>
    </w:rPr>
  </w:style>
  <w:style w:type="paragraph" w:styleId="af2">
    <w:name w:val="Bibliography"/>
    <w:basedOn w:val="a2"/>
    <w:next w:val="a2"/>
    <w:uiPriority w:val="37"/>
    <w:semiHidden/>
    <w:unhideWhenUsed/>
  </w:style>
  <w:style w:type="paragraph" w:customStyle="1" w:styleId="af3">
    <w:name w:val="块文本"/>
    <w:basedOn w:val="a2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af4">
    <w:name w:val="Body Text"/>
    <w:basedOn w:val="a2"/>
    <w:link w:val="af5"/>
    <w:uiPriority w:val="99"/>
    <w:semiHidden/>
    <w:unhideWhenUsed/>
    <w:pPr>
      <w:spacing w:after="120"/>
    </w:pPr>
  </w:style>
  <w:style w:type="character" w:customStyle="1" w:styleId="af5">
    <w:name w:val="正文文本 字符"/>
    <w:basedOn w:val="a3"/>
    <w:link w:val="af4"/>
    <w:uiPriority w:val="99"/>
    <w:semiHidden/>
  </w:style>
  <w:style w:type="paragraph" w:styleId="23">
    <w:name w:val="Body Text 2"/>
    <w:basedOn w:val="a2"/>
    <w:link w:val="24"/>
    <w:uiPriority w:val="99"/>
    <w:semiHidden/>
    <w:unhideWhenUsed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</w:style>
  <w:style w:type="paragraph" w:styleId="33">
    <w:name w:val="Body Text 3"/>
    <w:basedOn w:val="a2"/>
    <w:link w:val="34"/>
    <w:uiPriority w:val="99"/>
    <w:semiHidden/>
    <w:unhideWhenUsed/>
    <w:pPr>
      <w:spacing w:after="120"/>
    </w:pPr>
    <w:rPr>
      <w:sz w:val="16"/>
    </w:rPr>
  </w:style>
  <w:style w:type="character" w:customStyle="1" w:styleId="34">
    <w:name w:val="正文文本 3 字符"/>
    <w:basedOn w:val="a3"/>
    <w:link w:val="33"/>
    <w:uiPriority w:val="99"/>
    <w:semiHidden/>
    <w:rPr>
      <w:sz w:val="16"/>
    </w:rPr>
  </w:style>
  <w:style w:type="paragraph" w:customStyle="1" w:styleId="af6">
    <w:name w:val="正文文本第一缩进"/>
    <w:basedOn w:val="af4"/>
    <w:link w:val="af7"/>
    <w:uiPriority w:val="99"/>
    <w:semiHidden/>
    <w:unhideWhenUsed/>
    <w:pPr>
      <w:spacing w:after="200"/>
      <w:ind w:firstLine="360"/>
    </w:pPr>
  </w:style>
  <w:style w:type="character" w:customStyle="1" w:styleId="af7">
    <w:name w:val="正文文本第一缩进字符"/>
    <w:basedOn w:val="af5"/>
    <w:link w:val="af6"/>
    <w:uiPriority w:val="99"/>
    <w:semiHidden/>
  </w:style>
  <w:style w:type="paragraph" w:styleId="af8">
    <w:name w:val="Body Text Indent"/>
    <w:basedOn w:val="a2"/>
    <w:link w:val="af9"/>
    <w:uiPriority w:val="99"/>
    <w:semiHidden/>
    <w:unhideWhenUsed/>
    <w:pPr>
      <w:spacing w:after="120"/>
      <w:ind w:left="360"/>
    </w:pPr>
  </w:style>
  <w:style w:type="character" w:customStyle="1" w:styleId="af9">
    <w:name w:val="正文文本缩进 字符"/>
    <w:basedOn w:val="a3"/>
    <w:link w:val="af8"/>
    <w:uiPriority w:val="99"/>
    <w:semiHidden/>
  </w:style>
  <w:style w:type="paragraph" w:customStyle="1" w:styleId="25">
    <w:name w:val="正文文本第一缩进 2"/>
    <w:basedOn w:val="af8"/>
    <w:link w:val="26"/>
    <w:uiPriority w:val="99"/>
    <w:semiHidden/>
    <w:unhideWhenUsed/>
    <w:pPr>
      <w:spacing w:after="200"/>
      <w:ind w:firstLine="360"/>
    </w:pPr>
  </w:style>
  <w:style w:type="character" w:customStyle="1" w:styleId="26">
    <w:name w:val="正文文本第一缩进 2 字符"/>
    <w:basedOn w:val="af9"/>
    <w:link w:val="25"/>
    <w:uiPriority w:val="99"/>
    <w:semiHidden/>
  </w:style>
  <w:style w:type="paragraph" w:styleId="27">
    <w:name w:val="Body Text Indent 2"/>
    <w:basedOn w:val="a2"/>
    <w:link w:val="28"/>
    <w:uiPriority w:val="99"/>
    <w:semiHidden/>
    <w:unhideWhenUsed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</w:style>
  <w:style w:type="paragraph" w:styleId="35">
    <w:name w:val="Body Text Indent 3"/>
    <w:basedOn w:val="a2"/>
    <w:link w:val="36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36">
    <w:name w:val="正文文本缩进 3 字符"/>
    <w:basedOn w:val="a3"/>
    <w:link w:val="35"/>
    <w:uiPriority w:val="99"/>
    <w:semiHidden/>
    <w:rPr>
      <w:sz w:val="16"/>
    </w:rPr>
  </w:style>
  <w:style w:type="character" w:customStyle="1" w:styleId="afa">
    <w:name w:val="书名"/>
    <w:basedOn w:val="a3"/>
    <w:uiPriority w:val="33"/>
    <w:semiHidden/>
    <w:unhideWhenUsed/>
    <w:rPr>
      <w:b/>
      <w:bCs/>
      <w:smallCaps/>
      <w:spacing w:val="5"/>
    </w:rPr>
  </w:style>
  <w:style w:type="paragraph" w:customStyle="1" w:styleId="afb">
    <w:name w:val="描述"/>
    <w:basedOn w:val="a2"/>
    <w:next w:val="a2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afc">
    <w:name w:val="Closing"/>
    <w:basedOn w:val="a2"/>
    <w:link w:val="afd"/>
    <w:uiPriority w:val="99"/>
    <w:semiHidden/>
    <w:unhideWhenUsed/>
    <w:pPr>
      <w:spacing w:after="0" w:line="240" w:lineRule="auto"/>
      <w:ind w:left="4320"/>
    </w:pPr>
  </w:style>
  <w:style w:type="character" w:customStyle="1" w:styleId="afd">
    <w:name w:val="结束语 字符"/>
    <w:basedOn w:val="a3"/>
    <w:link w:val="afc"/>
    <w:uiPriority w:val="99"/>
    <w:semiHidden/>
  </w:style>
  <w:style w:type="table" w:styleId="afe">
    <w:name w:val="Colorful Grid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">
    <w:name w:val="彩色网格强调文字颜色 1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customStyle="1" w:styleId="29">
    <w:name w:val="彩色网格强调文字颜色 2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customStyle="1" w:styleId="37">
    <w:name w:val="彩色网格强调文字颜色 3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43">
    <w:name w:val="彩色网格强调文字颜色 4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customStyle="1" w:styleId="53">
    <w:name w:val="彩色网格强调文字颜色 5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customStyle="1" w:styleId="61">
    <w:name w:val="彩色网格强调文字颜色 6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aff">
    <w:name w:val="Colorful List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2">
    <w:name w:val="彩色列表强调文字颜色 1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customStyle="1" w:styleId="2a">
    <w:name w:val="彩色列表强调文字颜色 2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customStyle="1" w:styleId="38">
    <w:name w:val="彩色列表强调文字颜色 3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customStyle="1" w:styleId="44">
    <w:name w:val="彩色列表强调文字颜色 4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customStyle="1" w:styleId="54">
    <w:name w:val="彩色列表强调文字颜色 5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customStyle="1" w:styleId="62">
    <w:name w:val="彩色列表强调文字颜色 6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aff0">
    <w:name w:val="Colorful Shading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3">
    <w:name w:val="彩色底纹强调文字颜色 1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2b">
    <w:name w:val="彩色底纹强调文字颜色 2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39">
    <w:name w:val="彩色底纹强调文字颜色 3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45">
    <w:name w:val="彩色底纹强调文字颜色 4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55">
    <w:name w:val="彩色底纹强调文字颜色 5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63">
    <w:name w:val="彩色底纹强调文字颜色 6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1">
    <w:name w:val="注释引用"/>
    <w:basedOn w:val="a3"/>
    <w:uiPriority w:val="99"/>
    <w:semiHidden/>
    <w:unhideWhenUsed/>
    <w:rPr>
      <w:sz w:val="16"/>
    </w:rPr>
  </w:style>
  <w:style w:type="paragraph" w:customStyle="1" w:styleId="aff2">
    <w:name w:val="注释文本"/>
    <w:basedOn w:val="a2"/>
    <w:link w:val="aff3"/>
    <w:uiPriority w:val="99"/>
    <w:semiHidden/>
    <w:unhideWhenUsed/>
    <w:pPr>
      <w:spacing w:line="240" w:lineRule="auto"/>
    </w:pPr>
  </w:style>
  <w:style w:type="character" w:customStyle="1" w:styleId="aff3">
    <w:name w:val="备注文本字符"/>
    <w:basedOn w:val="a3"/>
    <w:link w:val="aff2"/>
    <w:uiPriority w:val="99"/>
    <w:semiHidden/>
    <w:rPr>
      <w:sz w:val="20"/>
    </w:rPr>
  </w:style>
  <w:style w:type="paragraph" w:customStyle="1" w:styleId="aff4">
    <w:name w:val="注释主题"/>
    <w:basedOn w:val="aff2"/>
    <w:next w:val="aff2"/>
    <w:link w:val="aff5"/>
    <w:uiPriority w:val="99"/>
    <w:semiHidden/>
    <w:unhideWhenUsed/>
    <w:rPr>
      <w:b/>
      <w:bCs/>
    </w:rPr>
  </w:style>
  <w:style w:type="character" w:customStyle="1" w:styleId="aff5">
    <w:name w:val="备注主题字符"/>
    <w:basedOn w:val="aff3"/>
    <w:link w:val="aff4"/>
    <w:uiPriority w:val="99"/>
    <w:semiHidden/>
    <w:rPr>
      <w:b/>
      <w:bCs/>
      <w:sz w:val="20"/>
    </w:rPr>
  </w:style>
  <w:style w:type="table" w:styleId="aff6">
    <w:name w:val="Dark List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4">
    <w:name w:val="深色列表强调文字颜色 1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customStyle="1" w:styleId="2c">
    <w:name w:val="深色列表强调文字颜色 2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customStyle="1" w:styleId="3a">
    <w:name w:val="深色列表强调文字颜色 3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customStyle="1" w:styleId="46">
    <w:name w:val="深色列表强调文字颜色 4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customStyle="1" w:styleId="56">
    <w:name w:val="深色列表强调文字颜色 5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customStyle="1" w:styleId="64">
    <w:name w:val="深色列表强调文字颜色 6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aff7">
    <w:name w:val="Date"/>
    <w:basedOn w:val="a2"/>
    <w:next w:val="a2"/>
    <w:link w:val="aff8"/>
    <w:uiPriority w:val="99"/>
    <w:semiHidden/>
    <w:unhideWhenUsed/>
  </w:style>
  <w:style w:type="character" w:customStyle="1" w:styleId="aff8">
    <w:name w:val="日期 字符"/>
    <w:basedOn w:val="a3"/>
    <w:link w:val="aff7"/>
    <w:uiPriority w:val="99"/>
    <w:semiHidden/>
  </w:style>
  <w:style w:type="paragraph" w:styleId="aff9">
    <w:name w:val="Document Map"/>
    <w:basedOn w:val="a2"/>
    <w:link w:val="affa"/>
    <w:uiPriority w:val="99"/>
    <w:semiHidden/>
    <w:unhideWhenUsed/>
    <w:pPr>
      <w:spacing w:after="0" w:line="240" w:lineRule="auto"/>
    </w:pPr>
    <w:rPr>
      <w:rFonts w:ascii="Tahoma" w:eastAsia="Tahoma" w:hAnsi="Tahoma" w:cs="Tahoma"/>
      <w:sz w:val="16"/>
    </w:rPr>
  </w:style>
  <w:style w:type="character" w:customStyle="1" w:styleId="affa">
    <w:name w:val="文档结构图 字符"/>
    <w:basedOn w:val="a3"/>
    <w:link w:val="aff9"/>
    <w:uiPriority w:val="99"/>
    <w:semiHidden/>
    <w:rPr>
      <w:rFonts w:ascii="Tahoma" w:eastAsia="Tahoma" w:hAnsi="Tahoma" w:cs="Tahoma"/>
      <w:sz w:val="16"/>
    </w:rPr>
  </w:style>
  <w:style w:type="paragraph" w:styleId="affb">
    <w:name w:val="E-mail Signature"/>
    <w:basedOn w:val="a2"/>
    <w:link w:val="affc"/>
    <w:uiPriority w:val="99"/>
    <w:semiHidden/>
    <w:unhideWhenUsed/>
    <w:pPr>
      <w:spacing w:after="0" w:line="240" w:lineRule="auto"/>
    </w:pPr>
  </w:style>
  <w:style w:type="character" w:customStyle="1" w:styleId="affc">
    <w:name w:val="电子邮件签名 字符"/>
    <w:basedOn w:val="a3"/>
    <w:link w:val="affb"/>
    <w:uiPriority w:val="99"/>
    <w:semiHidden/>
  </w:style>
  <w:style w:type="character" w:styleId="affd">
    <w:name w:val="Emphasis"/>
    <w:basedOn w:val="a3"/>
    <w:uiPriority w:val="20"/>
    <w:semiHidden/>
    <w:unhideWhenUsed/>
    <w:rPr>
      <w:i/>
      <w:iCs/>
    </w:rPr>
  </w:style>
  <w:style w:type="character" w:customStyle="1" w:styleId="affe">
    <w:name w:val="尾注参考线"/>
    <w:basedOn w:val="a3"/>
    <w:uiPriority w:val="99"/>
    <w:semiHidden/>
    <w:unhideWhenUsed/>
    <w:rPr>
      <w:vertAlign w:val="superscript"/>
    </w:rPr>
  </w:style>
  <w:style w:type="paragraph" w:styleId="afff">
    <w:name w:val="endnote text"/>
    <w:basedOn w:val="a2"/>
    <w:link w:val="afff0"/>
    <w:uiPriority w:val="99"/>
    <w:semiHidden/>
    <w:unhideWhenUsed/>
    <w:pPr>
      <w:spacing w:after="0" w:line="240" w:lineRule="auto"/>
    </w:pPr>
  </w:style>
  <w:style w:type="character" w:customStyle="1" w:styleId="afff0">
    <w:name w:val="尾注文本 字符"/>
    <w:basedOn w:val="a3"/>
    <w:link w:val="afff"/>
    <w:uiPriority w:val="99"/>
    <w:semiHidden/>
    <w:rPr>
      <w:sz w:val="20"/>
    </w:rPr>
  </w:style>
  <w:style w:type="paragraph" w:customStyle="1" w:styleId="afff1">
    <w:name w:val="信封地址"/>
    <w:basedOn w:val="a2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customStyle="1" w:styleId="afff2">
    <w:name w:val="信封寄信人地址"/>
    <w:basedOn w:val="a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ff3">
    <w:name w:val="FollowedHyperlink"/>
    <w:basedOn w:val="a3"/>
    <w:uiPriority w:val="99"/>
    <w:semiHidden/>
    <w:unhideWhenUsed/>
    <w:rPr>
      <w:color w:val="969696" w:themeColor="followedHyperlink"/>
      <w:u w:val="single"/>
    </w:rPr>
  </w:style>
  <w:style w:type="character" w:customStyle="1" w:styleId="afff4">
    <w:name w:val="页脚参考线"/>
    <w:basedOn w:val="a3"/>
    <w:uiPriority w:val="99"/>
    <w:semiHidden/>
    <w:unhideWhenUsed/>
    <w:rPr>
      <w:vertAlign w:val="superscript"/>
    </w:rPr>
  </w:style>
  <w:style w:type="paragraph" w:customStyle="1" w:styleId="afff5">
    <w:name w:val="页脚文本"/>
    <w:basedOn w:val="a2"/>
    <w:link w:val="afff6"/>
    <w:uiPriority w:val="99"/>
    <w:semiHidden/>
    <w:unhideWhenUsed/>
    <w:pPr>
      <w:spacing w:after="0" w:line="240" w:lineRule="auto"/>
    </w:pPr>
  </w:style>
  <w:style w:type="character" w:customStyle="1" w:styleId="afff6">
    <w:name w:val="页脚文本字符"/>
    <w:basedOn w:val="a3"/>
    <w:link w:val="afff5"/>
    <w:uiPriority w:val="99"/>
    <w:semiHidden/>
    <w:rPr>
      <w:sz w:val="20"/>
    </w:rPr>
  </w:style>
  <w:style w:type="character" w:customStyle="1" w:styleId="32">
    <w:name w:val="标题 3 字符"/>
    <w:basedOn w:val="a3"/>
    <w:link w:val="31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2">
    <w:name w:val="标题 4 字符"/>
    <w:basedOn w:val="a3"/>
    <w:link w:val="41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2">
    <w:name w:val="标题 5 字符"/>
    <w:basedOn w:val="a3"/>
    <w:link w:val="51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0">
    <w:name w:val="标题 6 字符"/>
    <w:basedOn w:val="a3"/>
    <w:link w:val="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0">
    <w:name w:val="标题 7 字符"/>
    <w:basedOn w:val="a3"/>
    <w:link w:val="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0">
    <w:name w:val="标题 8 字符"/>
    <w:basedOn w:val="a3"/>
    <w:link w:val="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0">
    <w:name w:val="标题 9 字符"/>
    <w:basedOn w:val="a3"/>
    <w:link w:val="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TML">
    <w:name w:val="HTML 缩写词"/>
    <w:basedOn w:val="a3"/>
    <w:uiPriority w:val="99"/>
    <w:semiHidden/>
    <w:unhideWhenUsed/>
  </w:style>
  <w:style w:type="paragraph" w:styleId="HTML0">
    <w:name w:val="HTML Address"/>
    <w:basedOn w:val="a2"/>
    <w:link w:val="HTML1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Pr>
      <w:i/>
      <w:iCs/>
    </w:rPr>
  </w:style>
  <w:style w:type="character" w:styleId="HTML2">
    <w:name w:val="HTML Cite"/>
    <w:basedOn w:val="a3"/>
    <w:uiPriority w:val="99"/>
    <w:semiHidden/>
    <w:unhideWhenUsed/>
    <w:rPr>
      <w:i/>
      <w:iCs/>
    </w:rPr>
  </w:style>
  <w:style w:type="character" w:styleId="HTML3">
    <w:name w:val="HTML Code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character" w:styleId="HTML4">
    <w:name w:val="HTML Definition"/>
    <w:basedOn w:val="a3"/>
    <w:uiPriority w:val="99"/>
    <w:semiHidden/>
    <w:unhideWhenUsed/>
    <w:rPr>
      <w:i/>
      <w:iCs/>
    </w:rPr>
  </w:style>
  <w:style w:type="character" w:styleId="HTML5">
    <w:name w:val="HTML Keyboard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paragraph" w:styleId="HTML6">
    <w:name w:val="HTML Preformatted"/>
    <w:basedOn w:val="a2"/>
    <w:link w:val="HTML7"/>
    <w:uiPriority w:val="99"/>
    <w:semiHidden/>
    <w:unhideWhenUsed/>
    <w:pPr>
      <w:spacing w:after="0" w:line="240" w:lineRule="auto"/>
    </w:pPr>
    <w:rPr>
      <w:rFonts w:ascii="Consolas" w:eastAsia="Consolas" w:hAnsi="Consolas" w:cs="Consolas"/>
    </w:rPr>
  </w:style>
  <w:style w:type="character" w:customStyle="1" w:styleId="HTML7">
    <w:name w:val="HTML 预设格式 字符"/>
    <w:basedOn w:val="a3"/>
    <w:link w:val="HTML6"/>
    <w:uiPriority w:val="99"/>
    <w:semiHidden/>
    <w:rPr>
      <w:rFonts w:ascii="Consolas" w:eastAsia="Consolas" w:hAnsi="Consolas" w:cs="Consolas"/>
      <w:sz w:val="20"/>
    </w:rPr>
  </w:style>
  <w:style w:type="character" w:customStyle="1" w:styleId="HTML8">
    <w:name w:val="HTML 示例"/>
    <w:basedOn w:val="a3"/>
    <w:uiPriority w:val="99"/>
    <w:semiHidden/>
    <w:unhideWhenUsed/>
    <w:rPr>
      <w:rFonts w:ascii="Consolas" w:eastAsia="Consolas" w:hAnsi="Consolas" w:cs="Consolas"/>
      <w:sz w:val="24"/>
    </w:rPr>
  </w:style>
  <w:style w:type="character" w:styleId="HTML9">
    <w:name w:val="HTML Typewriter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character" w:styleId="HTMLa">
    <w:name w:val="HTML Variable"/>
    <w:basedOn w:val="a3"/>
    <w:uiPriority w:val="99"/>
    <w:semiHidden/>
    <w:unhideWhenUsed/>
    <w:rPr>
      <w:i/>
      <w:iCs/>
    </w:rPr>
  </w:style>
  <w:style w:type="character" w:styleId="afff7">
    <w:name w:val="Hyperlink"/>
    <w:basedOn w:val="a3"/>
    <w:uiPriority w:val="99"/>
    <w:unhideWhenUsed/>
    <w:rPr>
      <w:color w:val="646464" w:themeColor="hyperlink"/>
      <w:u w:val="single"/>
    </w:rPr>
  </w:style>
  <w:style w:type="paragraph" w:styleId="15">
    <w:name w:val="index 1"/>
    <w:basedOn w:val="a2"/>
    <w:next w:val="a2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2d">
    <w:name w:val="index 2"/>
    <w:basedOn w:val="a2"/>
    <w:next w:val="a2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3b">
    <w:name w:val="index 3"/>
    <w:basedOn w:val="a2"/>
    <w:next w:val="a2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47">
    <w:name w:val="index 4"/>
    <w:basedOn w:val="a2"/>
    <w:next w:val="a2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57">
    <w:name w:val="index 5"/>
    <w:basedOn w:val="a2"/>
    <w:next w:val="a2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65">
    <w:name w:val="index 6"/>
    <w:basedOn w:val="a2"/>
    <w:next w:val="a2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afff8">
    <w:name w:val="index heading"/>
    <w:basedOn w:val="a2"/>
    <w:next w:val="15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customStyle="1" w:styleId="afff9">
    <w:name w:val="重要强调"/>
    <w:basedOn w:val="a3"/>
    <w:uiPriority w:val="21"/>
    <w:semiHidden/>
    <w:unhideWhenUsed/>
    <w:rPr>
      <w:b/>
      <w:bCs/>
      <w:i/>
      <w:iCs/>
      <w:color w:val="7E97AD" w:themeColor="accent1"/>
    </w:rPr>
  </w:style>
  <w:style w:type="paragraph" w:customStyle="1" w:styleId="afffa">
    <w:name w:val="重要引言"/>
    <w:basedOn w:val="a2"/>
    <w:next w:val="a2"/>
    <w:link w:val="afffb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afffb">
    <w:name w:val="重要引言字符"/>
    <w:basedOn w:val="a3"/>
    <w:link w:val="afffa"/>
    <w:uiPriority w:val="30"/>
    <w:semiHidden/>
    <w:rPr>
      <w:b/>
      <w:bCs/>
      <w:i/>
      <w:iCs/>
      <w:color w:val="7E97AD" w:themeColor="accent1"/>
    </w:rPr>
  </w:style>
  <w:style w:type="character" w:customStyle="1" w:styleId="afffc">
    <w:name w:val="重要参考资料"/>
    <w:basedOn w:val="a3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afffd">
    <w:name w:val="Light Grid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6">
    <w:name w:val="浅色网格强调文字颜色 1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customStyle="1" w:styleId="2e">
    <w:name w:val="浅色网格强调文字颜色 2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customStyle="1" w:styleId="3c">
    <w:name w:val="浅色网格强调文字颜色 3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customStyle="1" w:styleId="48">
    <w:name w:val="浅色网格强调文字颜色 4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customStyle="1" w:styleId="58">
    <w:name w:val="浅色网格强调文字颜色 5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customStyle="1" w:styleId="66">
    <w:name w:val="浅色网格强调文字颜色 6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afffe">
    <w:name w:val="Light List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7">
    <w:name w:val="浅色列表强调文字颜色 1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customStyle="1" w:styleId="2f">
    <w:name w:val="浅色列表强调文字颜色 2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customStyle="1" w:styleId="3d">
    <w:name w:val="浅色列表强调文字颜色 3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customStyle="1" w:styleId="49">
    <w:name w:val="浅色列表强调文字颜色 4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customStyle="1" w:styleId="59">
    <w:name w:val="浅色列表强调文字颜色 5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customStyle="1" w:styleId="67">
    <w:name w:val="浅色列表强调文字颜色 6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affff">
    <w:name w:val="Light Shading"/>
    <w:basedOn w:val="a4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8">
    <w:name w:val="浅色底纹强调文字颜色 1"/>
    <w:basedOn w:val="a4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customStyle="1" w:styleId="2f0">
    <w:name w:val="浅色底纹强调文字颜色 2"/>
    <w:basedOn w:val="a4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customStyle="1" w:styleId="3e">
    <w:name w:val="浅色底纹强调文字颜色 3"/>
    <w:basedOn w:val="a4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customStyle="1" w:styleId="4a">
    <w:name w:val="浅色底纹强调文字颜色 4"/>
    <w:basedOn w:val="a4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customStyle="1" w:styleId="5a">
    <w:name w:val="浅色底纹强调文字颜色 5"/>
    <w:basedOn w:val="a4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customStyle="1" w:styleId="68">
    <w:name w:val="浅色底纹强调文字颜色 6"/>
    <w:basedOn w:val="a4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affff0">
    <w:name w:val="line number"/>
    <w:basedOn w:val="a3"/>
    <w:uiPriority w:val="99"/>
    <w:semiHidden/>
    <w:unhideWhenUsed/>
  </w:style>
  <w:style w:type="paragraph" w:styleId="affff1">
    <w:name w:val="List"/>
    <w:basedOn w:val="a2"/>
    <w:uiPriority w:val="99"/>
    <w:semiHidden/>
    <w:unhideWhenUsed/>
    <w:pPr>
      <w:ind w:left="360" w:hanging="360"/>
      <w:contextualSpacing/>
    </w:pPr>
  </w:style>
  <w:style w:type="paragraph" w:styleId="2f1">
    <w:name w:val="List 2"/>
    <w:basedOn w:val="a2"/>
    <w:uiPriority w:val="99"/>
    <w:semiHidden/>
    <w:unhideWhenUsed/>
    <w:pPr>
      <w:ind w:left="720" w:hanging="360"/>
      <w:contextualSpacing/>
    </w:pPr>
  </w:style>
  <w:style w:type="paragraph" w:styleId="3f">
    <w:name w:val="List 3"/>
    <w:basedOn w:val="a2"/>
    <w:uiPriority w:val="99"/>
    <w:semiHidden/>
    <w:unhideWhenUsed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pPr>
      <w:ind w:left="1800" w:hanging="360"/>
      <w:contextualSpacing/>
    </w:pPr>
  </w:style>
  <w:style w:type="paragraph" w:styleId="a">
    <w:name w:val="List Bullet"/>
    <w:basedOn w:val="a2"/>
    <w:uiPriority w:val="1"/>
    <w:unhideWhenUsed/>
    <w:qFormat/>
    <w:pPr>
      <w:numPr>
        <w:numId w:val="1"/>
      </w:numPr>
      <w:spacing w:after="40"/>
    </w:pPr>
  </w:style>
  <w:style w:type="paragraph" w:styleId="2">
    <w:name w:val="List Bullet 2"/>
    <w:basedOn w:val="a2"/>
    <w:uiPriority w:val="99"/>
    <w:semiHidden/>
    <w:unhideWhenUsed/>
    <w:pPr>
      <w:numPr>
        <w:numId w:val="2"/>
      </w:numPr>
      <w:contextualSpacing/>
    </w:pPr>
  </w:style>
  <w:style w:type="paragraph" w:styleId="3">
    <w:name w:val="List Bullet 3"/>
    <w:basedOn w:val="a2"/>
    <w:uiPriority w:val="99"/>
    <w:semiHidden/>
    <w:unhideWhenUsed/>
    <w:pPr>
      <w:numPr>
        <w:numId w:val="3"/>
      </w:numPr>
      <w:contextualSpacing/>
    </w:pPr>
  </w:style>
  <w:style w:type="paragraph" w:styleId="4">
    <w:name w:val="List Bullet 4"/>
    <w:basedOn w:val="a2"/>
    <w:uiPriority w:val="99"/>
    <w:semiHidden/>
    <w:unhideWhenUsed/>
    <w:pPr>
      <w:numPr>
        <w:numId w:val="4"/>
      </w:numPr>
      <w:contextualSpacing/>
    </w:pPr>
  </w:style>
  <w:style w:type="paragraph" w:styleId="5">
    <w:name w:val="List Bullet 5"/>
    <w:basedOn w:val="a2"/>
    <w:uiPriority w:val="99"/>
    <w:semiHidden/>
    <w:unhideWhenUsed/>
    <w:pPr>
      <w:numPr>
        <w:numId w:val="5"/>
      </w:numPr>
      <w:contextualSpacing/>
    </w:pPr>
  </w:style>
  <w:style w:type="paragraph" w:styleId="affff2">
    <w:name w:val="List Continue"/>
    <w:basedOn w:val="a2"/>
    <w:uiPriority w:val="99"/>
    <w:semiHidden/>
    <w:unhideWhenUsed/>
    <w:pPr>
      <w:spacing w:after="120"/>
      <w:ind w:left="360"/>
      <w:contextualSpacing/>
    </w:pPr>
  </w:style>
  <w:style w:type="paragraph" w:styleId="2f2">
    <w:name w:val="List Continue 2"/>
    <w:basedOn w:val="a2"/>
    <w:uiPriority w:val="99"/>
    <w:semiHidden/>
    <w:unhideWhenUsed/>
    <w:pPr>
      <w:spacing w:after="120"/>
      <w:ind w:left="720"/>
      <w:contextualSpacing/>
    </w:pPr>
  </w:style>
  <w:style w:type="paragraph" w:styleId="3f0">
    <w:name w:val="List Continue 3"/>
    <w:basedOn w:val="a2"/>
    <w:uiPriority w:val="99"/>
    <w:semiHidden/>
    <w:unhideWhenUsed/>
    <w:pPr>
      <w:spacing w:after="120"/>
      <w:ind w:left="1080"/>
      <w:contextualSpacing/>
    </w:pPr>
  </w:style>
  <w:style w:type="paragraph" w:styleId="4c">
    <w:name w:val="List Continue 4"/>
    <w:basedOn w:val="a2"/>
    <w:uiPriority w:val="99"/>
    <w:semiHidden/>
    <w:unhideWhenUsed/>
    <w:pPr>
      <w:spacing w:after="120"/>
      <w:ind w:left="1440"/>
      <w:contextualSpacing/>
    </w:pPr>
  </w:style>
  <w:style w:type="paragraph" w:styleId="5c">
    <w:name w:val="List Continue 5"/>
    <w:basedOn w:val="a2"/>
    <w:uiPriority w:val="99"/>
    <w:semiHidden/>
    <w:unhideWhenUsed/>
    <w:pPr>
      <w:spacing w:after="120"/>
      <w:ind w:left="1800"/>
      <w:contextualSpacing/>
    </w:pPr>
  </w:style>
  <w:style w:type="paragraph" w:styleId="a1">
    <w:name w:val="List Number"/>
    <w:basedOn w:val="a2"/>
    <w:uiPriority w:val="1"/>
    <w:unhideWhenUsed/>
    <w:qFormat/>
    <w:pPr>
      <w:numPr>
        <w:numId w:val="19"/>
      </w:numPr>
      <w:contextualSpacing/>
    </w:pPr>
  </w:style>
  <w:style w:type="paragraph" w:styleId="20">
    <w:name w:val="List Number 2"/>
    <w:basedOn w:val="a2"/>
    <w:uiPriority w:val="1"/>
    <w:unhideWhenUsed/>
    <w:qFormat/>
    <w:pPr>
      <w:numPr>
        <w:ilvl w:val="1"/>
        <w:numId w:val="19"/>
      </w:numPr>
      <w:contextualSpacing/>
    </w:pPr>
  </w:style>
  <w:style w:type="paragraph" w:styleId="30">
    <w:name w:val="List Number 3"/>
    <w:basedOn w:val="a2"/>
    <w:uiPriority w:val="18"/>
    <w:unhideWhenUsed/>
    <w:qFormat/>
    <w:pPr>
      <w:numPr>
        <w:ilvl w:val="2"/>
        <w:numId w:val="19"/>
      </w:numPr>
      <w:contextualSpacing/>
    </w:pPr>
  </w:style>
  <w:style w:type="paragraph" w:styleId="40">
    <w:name w:val="List Number 4"/>
    <w:basedOn w:val="a2"/>
    <w:uiPriority w:val="18"/>
    <w:semiHidden/>
    <w:unhideWhenUsed/>
    <w:pPr>
      <w:numPr>
        <w:ilvl w:val="3"/>
        <w:numId w:val="19"/>
      </w:numPr>
      <w:contextualSpacing/>
    </w:pPr>
  </w:style>
  <w:style w:type="paragraph" w:styleId="50">
    <w:name w:val="List Number 5"/>
    <w:basedOn w:val="a2"/>
    <w:uiPriority w:val="18"/>
    <w:semiHidden/>
    <w:unhideWhenUsed/>
    <w:pPr>
      <w:numPr>
        <w:ilvl w:val="4"/>
        <w:numId w:val="19"/>
      </w:numPr>
      <w:contextualSpacing/>
    </w:pPr>
  </w:style>
  <w:style w:type="paragraph" w:customStyle="1" w:styleId="affff3">
    <w:name w:val="列表段落"/>
    <w:basedOn w:val="a2"/>
    <w:uiPriority w:val="34"/>
    <w:semiHidden/>
    <w:unhideWhenUsed/>
    <w:pPr>
      <w:ind w:left="720"/>
      <w:contextualSpacing/>
    </w:pPr>
  </w:style>
  <w:style w:type="paragraph" w:customStyle="1" w:styleId="affff4">
    <w:name w:val="宏"/>
    <w:link w:val="affff5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eastAsia="Consolas" w:hAnsi="Consolas" w:cs="Consolas"/>
    </w:rPr>
  </w:style>
  <w:style w:type="character" w:customStyle="1" w:styleId="affff5">
    <w:name w:val="宏文本字符"/>
    <w:basedOn w:val="a3"/>
    <w:link w:val="affff4"/>
    <w:uiPriority w:val="99"/>
    <w:semiHidden/>
    <w:rPr>
      <w:rFonts w:ascii="Consolas" w:eastAsia="Consolas" w:hAnsi="Consolas" w:cs="Consolas"/>
      <w:sz w:val="20"/>
    </w:rPr>
  </w:style>
  <w:style w:type="table" w:styleId="19">
    <w:name w:val="Medium Grid 1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0">
    <w:name w:val="中等深浅网格 1 强调文字颜色 1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customStyle="1" w:styleId="120">
    <w:name w:val="中等深浅网格 1 强调文字颜色 2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customStyle="1" w:styleId="130">
    <w:name w:val="中等深浅网格 1 强调文字颜色 3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140">
    <w:name w:val="中等深浅网格 1 强调文字颜色 4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customStyle="1" w:styleId="150">
    <w:name w:val="中等深浅网格 1 强调文字颜色 5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customStyle="1" w:styleId="160">
    <w:name w:val="中等深浅网格 1 强调文字颜色 6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2f3">
    <w:name w:val="Medium Grid 2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10">
    <w:name w:val="中等深浅网格 2 强调文字颜色 1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20">
    <w:name w:val="中等深浅网格 2 强调文字颜色 2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30">
    <w:name w:val="中等深浅网格 2 强调文字颜色 3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40">
    <w:name w:val="中等深浅网格 2 强调文字颜色 4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50">
    <w:name w:val="中等深浅网格 2 强调文字颜色 5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60">
    <w:name w:val="中等深浅网格 2 强调文字颜色 6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1">
    <w:name w:val="Medium Grid 3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310">
    <w:name w:val="中等深浅网格 3 强调文字颜色 1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customStyle="1" w:styleId="320">
    <w:name w:val="中等深浅网格 3 强调文字颜色 2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customStyle="1" w:styleId="330">
    <w:name w:val="中等深浅网格 3 强调文字颜色 3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customStyle="1" w:styleId="340">
    <w:name w:val="中等深浅网格 3 强调文字颜色 4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customStyle="1" w:styleId="350">
    <w:name w:val="中等深浅网格 3 强调文字颜色 5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customStyle="1" w:styleId="360">
    <w:name w:val="中等深浅网格 3 强调文字颜色 6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1a">
    <w:name w:val="Medium List 1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11">
    <w:name w:val="中等深浅列表 1 强调文字颜色 1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customStyle="1" w:styleId="121">
    <w:name w:val="中等深浅列表 1 强调文字颜色 2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customStyle="1" w:styleId="131">
    <w:name w:val="中等深浅列表 1 强调文字颜色 3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customStyle="1" w:styleId="141">
    <w:name w:val="中等深浅列表 1 强调文字颜色 4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customStyle="1" w:styleId="151">
    <w:name w:val="中等深浅列表 1 强调文字颜色 5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customStyle="1" w:styleId="161">
    <w:name w:val="中等深浅列表 1 强调文字颜色 6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2f4">
    <w:name w:val="Medium List 2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11">
    <w:name w:val="中等深浅列表 2 强调文字颜色 1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21">
    <w:name w:val="中等深浅列表 2 强调文字颜色 2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31">
    <w:name w:val="中等深浅列表 2 强调文字颜色 3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41">
    <w:name w:val="中等深浅列表 2 强调文字颜色 4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51">
    <w:name w:val="中等深浅列表 2 强调文字颜色 5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61">
    <w:name w:val="中等深浅列表 2 强调文字颜色 6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Shading 1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2">
    <w:name w:val="中等深浅底纹 1 强调文字颜色 1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2">
    <w:name w:val="中等深浅底纹 1 强调文字颜色 2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2">
    <w:name w:val="中等深浅底纹 1 强调文字颜色 3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2">
    <w:name w:val="中等深浅底纹 1 强调文字颜色 4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2">
    <w:name w:val="中等深浅底纹 1 强调文字颜色 5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2">
    <w:name w:val="中等深浅底纹 1 强调文字颜色 6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">
    <w:name w:val="中等深浅底纹 2 强调文字颜色 1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22">
    <w:name w:val="中等深浅底纹 2 强调文字颜色 2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32">
    <w:name w:val="中等深浅底纹 2 强调文字颜色 3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42">
    <w:name w:val="中等深浅底纹 2 强调文字颜色 4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52">
    <w:name w:val="中等深浅底纹 2 强调文字颜色 5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62">
    <w:name w:val="中等深浅底纹 2 强调文字颜色 6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6">
    <w:name w:val="消息头"/>
    <w:basedOn w:val="a2"/>
    <w:link w:val="affff7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7">
    <w:name w:val="消息头字符"/>
    <w:basedOn w:val="a3"/>
    <w:link w:val="affff6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customStyle="1" w:styleId="Web">
    <w:name w:val="正常 (Web)"/>
    <w:basedOn w:val="a2"/>
    <w:uiPriority w:val="99"/>
    <w:semiHidden/>
    <w:unhideWhenUsed/>
    <w:rPr>
      <w:rFonts w:ascii="Times New Roman" w:eastAsia="Times New Roman" w:hAnsi="Times New Roman" w:cs="Times New Roman"/>
      <w:sz w:val="24"/>
    </w:rPr>
  </w:style>
  <w:style w:type="paragraph" w:customStyle="1" w:styleId="affff8">
    <w:name w:val="正常缩进"/>
    <w:basedOn w:val="a2"/>
    <w:uiPriority w:val="99"/>
    <w:semiHidden/>
    <w:unhideWhenUsed/>
    <w:pPr>
      <w:ind w:left="720"/>
    </w:pPr>
  </w:style>
  <w:style w:type="paragraph" w:styleId="affff9">
    <w:name w:val="Note Heading"/>
    <w:basedOn w:val="a2"/>
    <w:next w:val="a2"/>
    <w:link w:val="affffa"/>
    <w:uiPriority w:val="99"/>
    <w:semiHidden/>
    <w:unhideWhenUsed/>
    <w:pPr>
      <w:spacing w:after="0" w:line="240" w:lineRule="auto"/>
    </w:pPr>
  </w:style>
  <w:style w:type="character" w:customStyle="1" w:styleId="affffa">
    <w:name w:val="注释标题 字符"/>
    <w:basedOn w:val="a3"/>
    <w:link w:val="affff9"/>
    <w:uiPriority w:val="99"/>
    <w:semiHidden/>
  </w:style>
  <w:style w:type="character" w:styleId="affffb">
    <w:name w:val="page number"/>
    <w:basedOn w:val="a3"/>
    <w:uiPriority w:val="99"/>
    <w:semiHidden/>
    <w:unhideWhenUsed/>
  </w:style>
  <w:style w:type="paragraph" w:styleId="affffc">
    <w:name w:val="Plain Text"/>
    <w:basedOn w:val="a2"/>
    <w:link w:val="affffd"/>
    <w:uiPriority w:val="99"/>
    <w:semiHidden/>
    <w:unhideWhenUsed/>
    <w:pPr>
      <w:spacing w:after="0" w:line="240" w:lineRule="auto"/>
    </w:pPr>
    <w:rPr>
      <w:rFonts w:ascii="Consolas" w:eastAsia="Consolas" w:hAnsi="Consolas" w:cs="Consolas"/>
      <w:sz w:val="21"/>
    </w:rPr>
  </w:style>
  <w:style w:type="character" w:customStyle="1" w:styleId="affffd">
    <w:name w:val="纯文本 字符"/>
    <w:basedOn w:val="a3"/>
    <w:link w:val="affffc"/>
    <w:uiPriority w:val="99"/>
    <w:semiHidden/>
    <w:rPr>
      <w:rFonts w:ascii="Consolas" w:eastAsia="Consolas" w:hAnsi="Consolas" w:cs="Consolas"/>
      <w:sz w:val="21"/>
    </w:rPr>
  </w:style>
  <w:style w:type="paragraph" w:styleId="affffe">
    <w:name w:val="Salutation"/>
    <w:basedOn w:val="a2"/>
    <w:next w:val="a2"/>
    <w:link w:val="afffff"/>
    <w:uiPriority w:val="99"/>
    <w:semiHidden/>
    <w:unhideWhenUsed/>
  </w:style>
  <w:style w:type="character" w:customStyle="1" w:styleId="afffff">
    <w:name w:val="称呼 字符"/>
    <w:basedOn w:val="a3"/>
    <w:link w:val="affffe"/>
    <w:uiPriority w:val="99"/>
    <w:semiHidden/>
  </w:style>
  <w:style w:type="paragraph" w:styleId="afffff0">
    <w:name w:val="Signature"/>
    <w:basedOn w:val="a2"/>
    <w:link w:val="afffff1"/>
    <w:uiPriority w:val="9"/>
    <w:unhideWhenUsed/>
    <w:qFormat/>
    <w:pPr>
      <w:spacing w:before="720" w:after="0" w:line="312" w:lineRule="auto"/>
      <w:contextualSpacing/>
    </w:pPr>
  </w:style>
  <w:style w:type="character" w:customStyle="1" w:styleId="afffff1">
    <w:name w:val="签名 字符"/>
    <w:basedOn w:val="a3"/>
    <w:link w:val="afffff0"/>
    <w:uiPriority w:val="9"/>
    <w:rPr>
      <w:kern w:val="20"/>
    </w:rPr>
  </w:style>
  <w:style w:type="character" w:customStyle="1" w:styleId="afffff2">
    <w:name w:val="增强"/>
    <w:basedOn w:val="a3"/>
    <w:uiPriority w:val="1"/>
    <w:unhideWhenUsed/>
    <w:qFormat/>
    <w:rPr>
      <w:b/>
      <w:bCs/>
    </w:rPr>
  </w:style>
  <w:style w:type="paragraph" w:styleId="afffff3">
    <w:name w:val="Subtitle"/>
    <w:basedOn w:val="a2"/>
    <w:next w:val="a2"/>
    <w:link w:val="afffff4"/>
    <w:uiPriority w:val="11"/>
    <w:unhideWhenUsed/>
    <w:qFormat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7E97AD" w:themeColor="accent1"/>
      <w:sz w:val="64"/>
    </w:rPr>
  </w:style>
  <w:style w:type="character" w:customStyle="1" w:styleId="afffff4">
    <w:name w:val="副标题 字符"/>
    <w:basedOn w:val="a3"/>
    <w:link w:val="afffff3"/>
    <w:uiPriority w:val="11"/>
    <w:rPr>
      <w:rFonts w:asciiTheme="majorHAnsi" w:eastAsiaTheme="majorEastAsia" w:hAnsiTheme="majorHAnsi" w:cstheme="majorBidi"/>
      <w:caps/>
      <w:color w:val="7E97AD" w:themeColor="accent1"/>
      <w:kern w:val="20"/>
      <w:sz w:val="64"/>
    </w:rPr>
  </w:style>
  <w:style w:type="character" w:customStyle="1" w:styleId="afffff5">
    <w:name w:val="次要强调"/>
    <w:basedOn w:val="a3"/>
    <w:uiPriority w:val="19"/>
    <w:semiHidden/>
    <w:unhideWhenUsed/>
    <w:rPr>
      <w:i/>
      <w:iCs/>
      <w:color w:val="808080" w:themeColor="text1" w:themeTint="7F"/>
    </w:rPr>
  </w:style>
  <w:style w:type="character" w:customStyle="1" w:styleId="afffff6">
    <w:name w:val="次要参考资料"/>
    <w:basedOn w:val="a3"/>
    <w:uiPriority w:val="31"/>
    <w:semiHidden/>
    <w:unhideWhenUsed/>
    <w:rPr>
      <w:smallCaps/>
      <w:color w:val="CC8E60" w:themeColor="accent2"/>
      <w:u w:val="single"/>
    </w:rPr>
  </w:style>
  <w:style w:type="table" w:customStyle="1" w:styleId="3D1">
    <w:name w:val="表格 3D 效果 1"/>
    <w:basedOn w:val="a4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D2">
    <w:name w:val="表格 3D 效果 2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D3">
    <w:name w:val="表格 3D 效果 3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Classic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lassic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lassic 3"/>
    <w:basedOn w:val="a4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d">
    <w:name w:val="Table Classic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Colorful 1"/>
    <w:basedOn w:val="a4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orful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Colorful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e">
    <w:name w:val="表列 1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8">
    <w:name w:val="表列 2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4">
    <w:name w:val="表列 3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e">
    <w:name w:val="表列 4"/>
    <w:basedOn w:val="a4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d">
    <w:name w:val="表列 5"/>
    <w:basedOn w:val="a4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4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Grid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Grid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Grid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e">
    <w:name w:val="Table Grid 5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List 1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List 2"/>
    <w:basedOn w:val="a4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List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List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f">
    <w:name w:val="Table List 5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a">
    <w:name w:val="Table List 6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2"/>
    <w:next w:val="a2"/>
    <w:uiPriority w:val="99"/>
    <w:semiHidden/>
    <w:unhideWhenUsed/>
    <w:pPr>
      <w:spacing w:after="0"/>
      <w:ind w:left="220" w:hanging="220"/>
    </w:pPr>
  </w:style>
  <w:style w:type="paragraph" w:styleId="afffffa">
    <w:name w:val="table of figures"/>
    <w:basedOn w:val="a2"/>
    <w:next w:val="a2"/>
    <w:uiPriority w:val="99"/>
    <w:semiHidden/>
    <w:unhideWhenUsed/>
    <w:pPr>
      <w:spacing w:after="0"/>
    </w:pPr>
  </w:style>
  <w:style w:type="table" w:styleId="afffffb">
    <w:name w:val="Table Professional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1">
    <w:name w:val="Table Simple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Simple 2"/>
    <w:basedOn w:val="a4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2">
    <w:name w:val="Table Subtle 1"/>
    <w:basedOn w:val="a4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Subtle 2"/>
    <w:basedOn w:val="a4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4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3">
    <w:name w:val="Table Web 1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Web 2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Web 3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itle"/>
    <w:basedOn w:val="a2"/>
    <w:next w:val="a2"/>
    <w:link w:val="afffffe"/>
    <w:uiPriority w:val="10"/>
    <w:unhideWhenUsed/>
    <w:qFormat/>
    <w:pPr>
      <w:pBdr>
        <w:top w:val="single" w:sz="4" w:space="10" w:color="7E97AD" w:themeColor="accent1"/>
        <w:left w:val="single" w:sz="4" w:space="5" w:color="7E97AD" w:themeColor="accent1"/>
        <w:bottom w:val="single" w:sz="4" w:space="10" w:color="7E97AD" w:themeColor="accent1"/>
        <w:right w:val="single" w:sz="4" w:space="5" w:color="7E97AD" w:themeColor="accent1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customStyle="1" w:styleId="afffffe">
    <w:name w:val="标题 字符"/>
    <w:basedOn w:val="a3"/>
    <w:link w:val="afffffd"/>
    <w:uiPriority w:val="10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affffff">
    <w:name w:val="toa heading"/>
    <w:basedOn w:val="a2"/>
    <w:next w:val="a2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1f4">
    <w:name w:val="toc 1"/>
    <w:basedOn w:val="a2"/>
    <w:next w:val="a2"/>
    <w:autoRedefine/>
    <w:uiPriority w:val="39"/>
    <w:unhideWhenUsed/>
    <w:pPr>
      <w:tabs>
        <w:tab w:val="right" w:leader="underscore" w:pos="9090"/>
      </w:tabs>
      <w:spacing w:after="100"/>
    </w:pPr>
    <w:rPr>
      <w:color w:val="7F7F7F" w:themeColor="text1" w:themeTint="80"/>
      <w:sz w:val="22"/>
    </w:rPr>
  </w:style>
  <w:style w:type="paragraph" w:styleId="2fe">
    <w:name w:val="toc 2"/>
    <w:basedOn w:val="a2"/>
    <w:next w:val="a2"/>
    <w:autoRedefine/>
    <w:uiPriority w:val="39"/>
    <w:unhideWhenUsed/>
    <w:pPr>
      <w:spacing w:after="100"/>
      <w:ind w:left="220"/>
    </w:pPr>
  </w:style>
  <w:style w:type="paragraph" w:styleId="3f9">
    <w:name w:val="toc 3"/>
    <w:basedOn w:val="a2"/>
    <w:next w:val="a2"/>
    <w:autoRedefine/>
    <w:uiPriority w:val="39"/>
    <w:semiHidden/>
    <w:unhideWhenUsed/>
    <w:pPr>
      <w:spacing w:after="100"/>
      <w:ind w:left="440"/>
    </w:pPr>
  </w:style>
  <w:style w:type="paragraph" w:styleId="4f1">
    <w:name w:val="toc 4"/>
    <w:basedOn w:val="a2"/>
    <w:next w:val="a2"/>
    <w:autoRedefine/>
    <w:uiPriority w:val="39"/>
    <w:semiHidden/>
    <w:unhideWhenUsed/>
    <w:pPr>
      <w:spacing w:after="100"/>
      <w:ind w:left="660"/>
    </w:pPr>
  </w:style>
  <w:style w:type="paragraph" w:styleId="5f0">
    <w:name w:val="toc 5"/>
    <w:basedOn w:val="a2"/>
    <w:next w:val="a2"/>
    <w:autoRedefine/>
    <w:uiPriority w:val="39"/>
    <w:semiHidden/>
    <w:unhideWhenUsed/>
    <w:pPr>
      <w:spacing w:after="100"/>
      <w:ind w:left="880"/>
    </w:pPr>
  </w:style>
  <w:style w:type="paragraph" w:styleId="6b">
    <w:name w:val="toc 6"/>
    <w:basedOn w:val="a2"/>
    <w:next w:val="a2"/>
    <w:autoRedefine/>
    <w:uiPriority w:val="39"/>
    <w:semiHidden/>
    <w:unhideWhenUsed/>
    <w:pPr>
      <w:spacing w:after="100"/>
      <w:ind w:left="1100"/>
    </w:pPr>
  </w:style>
  <w:style w:type="paragraph" w:styleId="74">
    <w:name w:val="toc 7"/>
    <w:basedOn w:val="a2"/>
    <w:next w:val="a2"/>
    <w:autoRedefine/>
    <w:uiPriority w:val="39"/>
    <w:semiHidden/>
    <w:unhideWhenUsed/>
    <w:pPr>
      <w:spacing w:after="100"/>
      <w:ind w:left="1320"/>
    </w:pPr>
  </w:style>
  <w:style w:type="paragraph" w:styleId="84">
    <w:name w:val="toc 8"/>
    <w:basedOn w:val="a2"/>
    <w:next w:val="a2"/>
    <w:autoRedefine/>
    <w:uiPriority w:val="39"/>
    <w:semiHidden/>
    <w:unhideWhenUsed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pPr>
      <w:spacing w:after="100"/>
      <w:ind w:left="1760"/>
    </w:pPr>
  </w:style>
  <w:style w:type="paragraph" w:customStyle="1" w:styleId="affffff0">
    <w:name w:val="目录标题"/>
    <w:basedOn w:val="1"/>
    <w:next w:val="a2"/>
    <w:uiPriority w:val="39"/>
    <w:unhideWhenUsed/>
    <w:qFormat/>
    <w:pPr>
      <w:outlineLvl w:val="9"/>
    </w:pPr>
  </w:style>
  <w:style w:type="character" w:customStyle="1" w:styleId="ac">
    <w:name w:val="无间距字符"/>
    <w:basedOn w:val="a3"/>
    <w:link w:val="ab"/>
    <w:uiPriority w:val="1"/>
  </w:style>
  <w:style w:type="paragraph" w:customStyle="1" w:styleId="affffff1">
    <w:name w:val="表格标题"/>
    <w:basedOn w:val="a2"/>
    <w:uiPriority w:val="1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1" w:color="7E97AD" w:themeColor="accent1"/>
        <w:right w:val="single" w:sz="4" w:space="6" w:color="7E97AD" w:themeColor="accent1"/>
      </w:pBdr>
      <w:shd w:val="clear" w:color="auto" w:fill="7E97AD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affffff2">
    <w:name w:val="表格文字十进制"/>
    <w:basedOn w:val="a2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affffff3">
    <w:name w:val="财务表格"/>
    <w:basedOn w:val="a4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customStyle="1" w:styleId="a0">
    <w:name w:val="年度报告"/>
    <w:uiPriority w:val="99"/>
    <w:pPr>
      <w:numPr>
        <w:numId w:val="17"/>
      </w:numPr>
    </w:pPr>
  </w:style>
  <w:style w:type="paragraph" w:customStyle="1" w:styleId="affffff4">
    <w:name w:val="摘要"/>
    <w:basedOn w:val="a2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affffff5">
    <w:name w:val="表格文字"/>
    <w:basedOn w:val="a2"/>
    <w:uiPriority w:val="9"/>
    <w:qFormat/>
    <w:pPr>
      <w:spacing w:before="60" w:after="60" w:line="240" w:lineRule="auto"/>
      <w:ind w:left="144" w:right="144"/>
    </w:pPr>
  </w:style>
  <w:style w:type="paragraph" w:customStyle="1" w:styleId="affffff6">
    <w:name w:val="表格反转标题"/>
    <w:basedOn w:val="a2"/>
    <w:uiPriority w:val="9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affffff7">
    <w:name w:val="页眉阴影"/>
    <w:basedOn w:val="a2"/>
    <w:uiPriority w:val="19"/>
    <w:qFormat/>
    <w:pPr>
      <w:pBdr>
        <w:top w:val="single" w:sz="2" w:space="2" w:color="7E97AD" w:themeColor="accent1"/>
        <w:left w:val="single" w:sz="2" w:space="6" w:color="7E97AD" w:themeColor="accent1"/>
        <w:bottom w:val="single" w:sz="2" w:space="2" w:color="7E97AD" w:themeColor="accent1"/>
        <w:right w:val="single" w:sz="2" w:space="6" w:color="7E97AD" w:themeColor="accent1"/>
      </w:pBdr>
      <w:shd w:val="clear" w:color="auto" w:fill="7E97AD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  <w:style w:type="paragraph" w:styleId="affffff8">
    <w:name w:val="No Spacing"/>
    <w:link w:val="affffff9"/>
    <w:uiPriority w:val="1"/>
    <w:qFormat/>
    <w:rsid w:val="007E5EEC"/>
    <w:pPr>
      <w:spacing w:before="0" w:after="0" w:line="240" w:lineRule="auto"/>
    </w:pPr>
    <w:rPr>
      <w:color w:val="auto"/>
      <w:sz w:val="22"/>
      <w:szCs w:val="22"/>
    </w:rPr>
  </w:style>
  <w:style w:type="character" w:customStyle="1" w:styleId="affffff9">
    <w:name w:val="无间隔 字符"/>
    <w:basedOn w:val="a3"/>
    <w:link w:val="affffff8"/>
    <w:uiPriority w:val="1"/>
    <w:rsid w:val="007E5EEC"/>
    <w:rPr>
      <w:color w:val="auto"/>
      <w:sz w:val="22"/>
      <w:szCs w:val="22"/>
    </w:rPr>
  </w:style>
  <w:style w:type="paragraph" w:customStyle="1" w:styleId="1f5">
    <w:name w:val="样式1"/>
    <w:basedOn w:val="1"/>
    <w:qFormat/>
    <w:rsid w:val="00576133"/>
    <w:rPr>
      <w:rFonts w:ascii="Microsoft YaHei UI" w:eastAsia="Microsoft YaHei UI" w:hAnsi="Microsoft YaHei U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OfficeEval/redacted/&#24180;&#24230;&#25253;&#21578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86429EB76C42B3832810A09FBF2FE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5C16DE-2FAF-473E-9B06-ACFC19404358}"/>
      </w:docPartPr>
      <w:docPartBody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我们添加了一些提示（就像本提示）以帮助您入门。</w:t>
          </w:r>
        </w:p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当您单击提示文本时，将选中整个提示。开始键入内容即可将该提示替换为您自己的提示。</w:t>
          </w:r>
        </w:p>
        <w:p w:rsidR="00441738" w:rsidRDefault="00464B67">
          <w:pPr>
            <w:pStyle w:val="E786429EB76C42B3832810A09FBF2FE0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但是，标题是您可能希望按原样使用的典型的年度报告标题。</w:t>
          </w:r>
        </w:p>
      </w:docPartBody>
    </w:docPart>
    <w:docPart>
      <w:docPartPr>
        <w:name w:val="723384501C7040748CA6A8C0B2FC02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880F80-44AB-48CE-8F6D-90EA518B962F}"/>
      </w:docPartPr>
      <w:docPartBody>
        <w:p w:rsidR="00441738" w:rsidRDefault="00464B67">
          <w:pPr>
            <w:pStyle w:val="723384501C7040748CA6A8C0B2FC02B3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我们喜欢此模板的封面。但是我们也认为您应该有诸多选择。在“插入”选项卡上，单击“封面”即可获得选项库。不要担心您已经添加到该页面的文本。在您选择其他封面后，文本仍然在原位置。</w:t>
          </w:r>
        </w:p>
      </w:docPartBody>
    </w:docPart>
    <w:docPart>
      <w:docPartPr>
        <w:name w:val="7751AF6C2CF447BC917D55DF114B5A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EACC8A-2195-4BF1-AAF1-2AF6BB5A9DD7}"/>
      </w:docPartPr>
      <w:docPartBody>
        <w:p w:rsidR="00441738" w:rsidRDefault="00464B67">
          <w:pPr>
            <w:pStyle w:val="7751AF6C2CF447BC917D55DF114B5AEC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想要添加另一标题或引言吗？通过使用“样式”，单击一次即可匹配您在此页面上看到的任何格式。在功能区的“开始”选项卡上为此模板查找样式库。 </w:t>
          </w:r>
        </w:p>
      </w:docPartBody>
    </w:docPart>
    <w:docPart>
      <w:docPartPr>
        <w:name w:val="C6942F67E6824F25BB97ABB0B808DED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ABFE77-B29D-4A4D-8B54-E9529969218A}"/>
      </w:docPartPr>
      <w:docPartBody>
        <w:p w:rsidR="00441738" w:rsidRDefault="00464B67">
          <w:pPr>
            <w:pStyle w:val="C6942F67E6824F25BB97ABB0B808DED3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如果在此文档中更改或添加标题，您可以快速更新目录。若要查看新标题，请单击目录的任意位置，然后单击“更新目录”。</w:t>
          </w:r>
        </w:p>
      </w:docPartBody>
    </w:docPart>
    <w:docPart>
      <w:docPartPr>
        <w:name w:val="A492F9C0ED4346598257A66415C26D3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EF9283-1B54-444F-85AE-8AF6B82A7117}"/>
      </w:docPartPr>
      <w:docPartBody>
        <w:p w:rsidR="00441738" w:rsidRDefault="00464B67">
          <w:pPr>
            <w:pStyle w:val="A492F9C0ED4346598257A66415C26D3B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行政管理人员姓名</w:t>
          </w:r>
        </w:p>
      </w:docPartBody>
    </w:docPart>
    <w:docPart>
      <w:docPartPr>
        <w:name w:val="310C249B3A234B64AAA3B01D6B05BF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F42609-B991-49E0-BE73-E9C57EC2B2A9}"/>
      </w:docPartPr>
      <w:docPartBody>
        <w:p w:rsidR="00441738" w:rsidRDefault="00464B67">
          <w:pPr>
            <w:pStyle w:val="310C249B3A234B64AAA3B01D6B05BFE1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行政管理人员职务</w:t>
          </w:r>
        </w:p>
      </w:docPartBody>
    </w:docPart>
    <w:docPart>
      <w:docPartPr>
        <w:name w:val="17B2DEBB5E09474FA84234F9163E27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73F553-9180-44FE-94D2-280839314043}"/>
      </w:docPartPr>
      <w:docPartBody>
        <w:p w:rsidR="00441738" w:rsidRDefault="00464B67">
          <w:pPr>
            <w:pStyle w:val="17B2DEBB5E09474FA84234F9163E27DF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[日期]</w:t>
          </w:r>
        </w:p>
      </w:docPartBody>
    </w:docPart>
    <w:docPart>
      <w:docPartPr>
        <w:name w:val="7F27406CC65B4773B3850C71E253CD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65E4C1-85ED-4F86-9BEF-EA1D5ECB3D6A}"/>
      </w:docPartPr>
      <w:docPartBody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使用此部分提供财务的简短摘要，突出重点。</w:t>
          </w:r>
        </w:p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这也是放置用于说明关键财务信息的一些图表的理想位置。若要添加图表，请在“插入”选项卡上单击“图表”。该图表将自动与您的报告的外观协调一致。</w:t>
          </w:r>
        </w:p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在选择图表类型方面需要一些帮助吗？没问题。 </w:t>
          </w:r>
        </w:p>
        <w:p w:rsidR="00001F35" w:rsidRPr="00CF025F" w:rsidRDefault="00464B67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要跨类别显示值，例如比较不同业务部门的收入，请尝试柱形图或条形图。 </w:t>
          </w:r>
        </w:p>
        <w:p w:rsidR="00001F35" w:rsidRPr="00CF025F" w:rsidRDefault="00464B67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要显示一段时间内的值，例如对于收入或利润趋势，请尝试折线图。</w:t>
          </w:r>
        </w:p>
        <w:p w:rsidR="00001F35" w:rsidRPr="00CF025F" w:rsidRDefault="00464B67">
          <w:pPr>
            <w:pStyle w:val="a"/>
            <w:spacing w:after="180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要比较两组相关值，例如，比较公司多年来行政管理人员的薪资，请尝试散点图。 </w:t>
          </w:r>
        </w:p>
        <w:p w:rsidR="00441738" w:rsidRDefault="00464B67">
          <w:pPr>
            <w:pStyle w:val="7F27406CC65B4773B3850C71E253CD7D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当您准备自定义图表的外观时，只需单击图表，然后查看在右侧看到的图标，检查样式和布局并管理数据。</w:t>
          </w:r>
        </w:p>
      </w:docPartBody>
    </w:docPart>
    <w:docPart>
      <w:docPartPr>
        <w:name w:val="90215F4F4BD442F18BA94FC43B92EC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5144198-079E-4DC8-9B45-9455E2E0E7B0}"/>
      </w:docPartPr>
      <w:docPartBody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该年度报告包含许多数字，对吗？此部分可放置所有财务表格。</w:t>
          </w:r>
        </w:p>
        <w:p w:rsidR="00441738" w:rsidRDefault="00464B67">
          <w:pPr>
            <w:pStyle w:val="90215F4F4BD442F18BA94FC43B92EC34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若要开始使用外观与这里的示例相似的表格，请在“插入”选项卡上单击“表格”，然后选择“快速表格”。</w:t>
          </w:r>
        </w:p>
      </w:docPartBody>
    </w:docPart>
    <w:docPart>
      <w:docPartPr>
        <w:name w:val="226F1297F27848A8AD2775708A811C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289CEA-3E32-4C40-B979-1025E08DE092}"/>
      </w:docPartPr>
      <w:docPartBody>
        <w:p w:rsidR="00441738" w:rsidRDefault="00464B67">
          <w:pPr>
            <w:pStyle w:val="226F1297F27848A8AD2775708A811C3A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当您的文档显示了许多数字时，最好是使用一些文本来对数字进行解释。您可以在这里执行操作。</w:t>
          </w:r>
        </w:p>
      </w:docPartBody>
    </w:docPart>
    <w:docPart>
      <w:docPartPr>
        <w:name w:val="F158F5F5873B4C5EB7A6A5973263BB9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33A9079-C1E9-4556-8763-FB8B1914F8A1}"/>
      </w:docPartPr>
      <w:docPartBody>
        <w:p w:rsidR="00441738" w:rsidRDefault="00464B67">
          <w:pPr>
            <w:pStyle w:val="F158F5F5873B4C5EB7A6A5973263BB97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当然，我们都喜欢获得利润。但是如果负债，可在这里添加注释。</w:t>
          </w:r>
        </w:p>
      </w:docPartBody>
    </w:docPart>
    <w:docPart>
      <w:docPartPr>
        <w:name w:val="85E04C4C0E46407A9464456D63C957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894C51-F424-4D7F-A987-6F374AF011B6}"/>
      </w:docPartPr>
      <w:docPartBody>
        <w:p w:rsidR="00441738" w:rsidRDefault="00464B67">
          <w:pPr>
            <w:pStyle w:val="85E04C4C0E46407A9464456D63C95792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一切步入正轨。如果需要添加财务相关注释，请在这里添加。</w:t>
          </w:r>
        </w:p>
      </w:docPartBody>
    </w:docPart>
    <w:docPart>
      <w:docPartPr>
        <w:name w:val="E74BDEFC663A41BDAFE7D6BF9835DE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00F11A-2DB2-4B17-8BEF-1A3EDB3BBB91}"/>
      </w:docPartPr>
      <w:docPartBody>
        <w:p w:rsidR="00441738" w:rsidRDefault="00464B67">
          <w:pPr>
            <w:pStyle w:val="E74BDEFC663A41BDAFE7D6BF9835DED5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记住，这些标题中有些可能并不适合您的企业（并且，您可能想要添加其他内容）。例如，此标题是关于未来发生某事（例如等候法庭判决）时可能会产生的潜在负债。</w:t>
          </w:r>
        </w:p>
      </w:docPartBody>
    </w:docPart>
    <w:docPart>
      <w:docPartPr>
        <w:name w:val="73EBBEF563F14E218BC489E6641355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A798BF-4764-4A17-AB20-1F3DBF4D8C3C}"/>
      </w:docPartPr>
      <w:docPartBody>
        <w:p w:rsidR="00441738" w:rsidRDefault="00464B67">
          <w:pPr>
            <w:pStyle w:val="73EBBEF563F14E218BC489E6641355F9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您有什么内容需要读者了解吗？在这里添加关键点注释。</w:t>
          </w:r>
        </w:p>
      </w:docPartBody>
    </w:docPart>
    <w:docPart>
      <w:docPartPr>
        <w:name w:val="693FA62764554B25B3361767DC7402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AFE9BB-C3EB-4BE2-A652-6091FA1A30DB}"/>
      </w:docPartPr>
      <w:docPartBody>
        <w:p w:rsidR="00441738" w:rsidRDefault="00464B67">
          <w:pPr>
            <w:pStyle w:val="693FA62764554B25B3361767DC740277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要将照片替换为您自己的照片，右键单击它，然后选择“更改图片”。</w:t>
          </w:r>
        </w:p>
      </w:docPartBody>
    </w:docPart>
    <w:docPart>
      <w:docPartPr>
        <w:name w:val="79AB0EB1C6154311983AC583CF71F1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8F84D3-5C0E-4BD8-9C9F-FF83DA0F6190}"/>
      </w:docPartPr>
      <w:docPartBody>
        <w:p w:rsidR="00441738" w:rsidRDefault="00464B67">
          <w:pPr>
            <w:pStyle w:val="79AB0EB1C6154311983AC583CF71F136"/>
          </w:pPr>
          <w:r w:rsidRPr="00CF025F">
            <w:rPr>
              <w:rFonts w:ascii="Microsoft YaHei UI" w:eastAsia="Microsoft YaHei UI" w:hAnsi="Microsoft YaHei UI"/>
              <w:sz w:val="22"/>
              <w:lang w:val="zh-CN"/>
            </w:rPr>
            <w:t>姓名</w:t>
          </w:r>
        </w:p>
      </w:docPartBody>
    </w:docPart>
    <w:docPart>
      <w:docPartPr>
        <w:name w:val="3B271D5606AA4319A9E587000A0CE9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0A5835F-3B91-4CB2-9D14-F50995DC18AC}"/>
      </w:docPartPr>
      <w:docPartBody>
        <w:p w:rsidR="00441738" w:rsidRDefault="00464B67">
          <w:pPr>
            <w:pStyle w:val="3B271D5606AA4319A9E587000A0CE9FD"/>
          </w:pPr>
          <w:r w:rsidRPr="00CF025F">
            <w:rPr>
              <w:rFonts w:ascii="Microsoft YaHei UI" w:eastAsia="Microsoft YaHei UI" w:hAnsi="Microsoft YaHei UI"/>
              <w:sz w:val="22"/>
              <w:lang w:val="zh-CN"/>
            </w:rPr>
            <w:t>职务</w:t>
          </w:r>
        </w:p>
      </w:docPartBody>
    </w:docPart>
    <w:docPart>
      <w:docPartPr>
        <w:name w:val="A93791DEF79848AB95CF8CAC90932FB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FBD65FD-63B5-4FDA-BC76-4399FCD879F4}"/>
      </w:docPartPr>
      <w:docPartBody>
        <w:p w:rsidR="00441738" w:rsidRDefault="00464B67">
          <w:pPr>
            <w:pStyle w:val="A93791DEF79848AB95CF8CAC90932FB9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[电话]</w:t>
          </w:r>
        </w:p>
      </w:docPartBody>
    </w:docPart>
    <w:docPart>
      <w:docPartPr>
        <w:name w:val="7F625CACF66D4452844D7F26BA2402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474440-E8B9-45BF-8362-EAB1A3BCD636}"/>
      </w:docPartPr>
      <w:docPartBody>
        <w:p w:rsidR="00441738" w:rsidRDefault="00464B67">
          <w:pPr>
            <w:pStyle w:val="7F625CACF66D4452844D7F26BA24027D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[传真]</w:t>
          </w:r>
        </w:p>
      </w:docPartBody>
    </w:docPart>
    <w:docPart>
      <w:docPartPr>
        <w:name w:val="FADD70BC8F5B459BAD4DDCE89F9EDC9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F0DAF4-3303-47DE-90A1-4C8E46E34050}"/>
      </w:docPartPr>
      <w:docPartBody>
        <w:p w:rsidR="00441738" w:rsidRDefault="00464B67">
          <w:pPr>
            <w:pStyle w:val="FADD70BC8F5B459BAD4DDCE89F9EDC98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[电子邮件地址]</w:t>
          </w:r>
        </w:p>
      </w:docPartBody>
    </w:docPart>
    <w:docPart>
      <w:docPartPr>
        <w:name w:val="1C73F623B17C4C03BBB1C1A8F5D840A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BABC52B-3CA9-462D-A8DC-4A872E3EAB50}"/>
      </w:docPartPr>
      <w:docPartBody>
        <w:p w:rsidR="00441738" w:rsidRDefault="00464B67">
          <w:pPr>
            <w:pStyle w:val="1C73F623B17C4C03BBB1C1A8F5D840A4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[公司]</w:t>
          </w:r>
        </w:p>
      </w:docPartBody>
    </w:docPart>
    <w:docPart>
      <w:docPartPr>
        <w:name w:val="1BF54F0D6A8D4BBF96EC04201263788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B9BA18-E8C7-446E-B912-F86D8D734304}"/>
      </w:docPartPr>
      <w:docPartBody>
        <w:p w:rsidR="00441738" w:rsidRDefault="00464B67">
          <w:pPr>
            <w:pStyle w:val="1BF54F0D6A8D4BBF96EC04201263788D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[邮政编码，省/市/自治区，市/县，街道地址]</w:t>
          </w:r>
        </w:p>
      </w:docPartBody>
    </w:docPart>
    <w:docPart>
      <w:docPartPr>
        <w:name w:val="BE3F03E54481426A9BFA3ADD4C911D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8DED728-8883-423A-B272-CDA7E0EEB9CA}"/>
      </w:docPartPr>
      <w:docPartBody>
        <w:p w:rsidR="00441738" w:rsidRDefault="00464B67">
          <w:pPr>
            <w:pStyle w:val="BE3F03E54481426A9BFA3ADD4C911D73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[网站]</w:t>
          </w:r>
        </w:p>
      </w:docPartBody>
    </w:docPart>
    <w:docPart>
      <w:docPartPr>
        <w:name w:val="5AFD3F2EB7F54454A01A95F7F452EB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0951BE4-6855-4A0F-A191-BAC6F18FB932}"/>
      </w:docPartPr>
      <w:docPartBody>
        <w:p w:rsidR="00441738" w:rsidRDefault="00464B67">
          <w:pPr>
            <w:pStyle w:val="5AFD3F2EB7F54454A01A95F7F452EB47"/>
          </w:pPr>
          <w:r w:rsidRPr="00CF025F">
            <w:rPr>
              <w:rFonts w:ascii="Microsoft YaHei UI" w:eastAsia="Microsoft YaHei UI" w:hAnsi="Microsoft YaHei UI"/>
              <w:sz w:val="144"/>
              <w:lang w:val="zh-CN"/>
            </w:rPr>
            <w:t>年度报告</w:t>
          </w:r>
        </w:p>
      </w:docPartBody>
    </w:docPart>
    <w:docPart>
      <w:docPartPr>
        <w:name w:val="ADA02CA72A3040FAAE06004C72D1FB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47B0EB1-338E-4AF3-A57E-063588B248F2}"/>
      </w:docPartPr>
      <w:docPartBody>
        <w:p w:rsidR="00441738" w:rsidRDefault="00464B67">
          <w:pPr>
            <w:pStyle w:val="ADA02CA72A3040FAAE06004C72D1FB77"/>
          </w:pPr>
          <w:r w:rsidRPr="00CF025F">
            <w:rPr>
              <w:rFonts w:ascii="Microsoft YaHei UI" w:eastAsia="Microsoft YaHei UI" w:hAnsi="Microsoft YaHei UI"/>
              <w:sz w:val="72"/>
              <w:lang w:val="zh-CN"/>
            </w:rPr>
            <w:t>[年]</w:t>
          </w:r>
        </w:p>
      </w:docPartBody>
    </w:docPart>
    <w:docPart>
      <w:docPartPr>
        <w:name w:val="E6A0213D78294F4096E722C5730688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10381DE-0782-42D4-9B39-4C325800C02E}"/>
      </w:docPartPr>
      <w:docPartBody>
        <w:p w:rsidR="00441738" w:rsidRDefault="00464B67">
          <w:pPr>
            <w:pStyle w:val="E6A0213D78294F4096E722C5730688EC"/>
          </w:pPr>
          <w:r w:rsidRPr="00CF025F">
            <w:rPr>
              <w:rFonts w:ascii="Microsoft YaHei UI" w:eastAsia="Microsoft YaHei UI" w:hAnsi="Microsoft YaHei UI"/>
              <w:lang w:val="zh-CN"/>
            </w:rPr>
            <w:t>[您可以在这里添加摘要或其他重要陈述。摘要通常是文档内容的简短汇总。]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a"/>
      <w:lvlText w:val="•"/>
      <w:lvlJc w:val="left"/>
      <w:pPr>
        <w:ind w:left="360" w:hanging="360"/>
      </w:pPr>
      <w:rPr>
        <w:rFonts w:ascii="Cambria" w:eastAsia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66"/>
    <w:rsid w:val="00101AF2"/>
    <w:rsid w:val="00441738"/>
    <w:rsid w:val="00464B67"/>
    <w:rsid w:val="0079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E786429EB76C42B3832810A09FBF2FE0">
    <w:name w:val="E786429EB76C42B3832810A09FBF2FE0"/>
    <w:pPr>
      <w:widowControl w:val="0"/>
      <w:jc w:val="both"/>
    </w:pPr>
  </w:style>
  <w:style w:type="paragraph" w:customStyle="1" w:styleId="723384501C7040748CA6A8C0B2FC02B3">
    <w:name w:val="723384501C7040748CA6A8C0B2FC02B3"/>
    <w:pPr>
      <w:widowControl w:val="0"/>
      <w:jc w:val="both"/>
    </w:pPr>
  </w:style>
  <w:style w:type="paragraph" w:customStyle="1" w:styleId="7751AF6C2CF447BC917D55DF114B5AEC">
    <w:name w:val="7751AF6C2CF447BC917D55DF114B5AEC"/>
    <w:pPr>
      <w:widowControl w:val="0"/>
      <w:jc w:val="both"/>
    </w:pPr>
  </w:style>
  <w:style w:type="paragraph" w:customStyle="1" w:styleId="C6942F67E6824F25BB97ABB0B808DED3">
    <w:name w:val="C6942F67E6824F25BB97ABB0B808DED3"/>
    <w:pPr>
      <w:widowControl w:val="0"/>
      <w:jc w:val="both"/>
    </w:pPr>
  </w:style>
  <w:style w:type="paragraph" w:customStyle="1" w:styleId="A492F9C0ED4346598257A66415C26D3B">
    <w:name w:val="A492F9C0ED4346598257A66415C26D3B"/>
    <w:pPr>
      <w:widowControl w:val="0"/>
      <w:jc w:val="both"/>
    </w:pPr>
  </w:style>
  <w:style w:type="paragraph" w:customStyle="1" w:styleId="310C249B3A234B64AAA3B01D6B05BFE1">
    <w:name w:val="310C249B3A234B64AAA3B01D6B05BFE1"/>
    <w:pPr>
      <w:widowControl w:val="0"/>
      <w:jc w:val="both"/>
    </w:pPr>
  </w:style>
  <w:style w:type="paragraph" w:customStyle="1" w:styleId="17B2DEBB5E09474FA84234F9163E27DF">
    <w:name w:val="17B2DEBB5E09474FA84234F9163E27DF"/>
    <w:pPr>
      <w:widowControl w:val="0"/>
      <w:jc w:val="both"/>
    </w:pPr>
  </w:style>
  <w:style w:type="paragraph" w:styleId="a">
    <w:name w:val="List Bullet"/>
    <w:basedOn w:val="a0"/>
    <w:uiPriority w:val="1"/>
    <w:unhideWhenUsed/>
    <w:qFormat/>
    <w:pPr>
      <w:widowControl/>
      <w:numPr>
        <w:numId w:val="1"/>
      </w:numPr>
      <w:spacing w:before="40" w:after="40" w:line="288" w:lineRule="auto"/>
      <w:jc w:val="left"/>
    </w:pPr>
    <w:rPr>
      <w:color w:val="595959" w:themeColor="text1" w:themeTint="A6"/>
      <w:kern w:val="20"/>
      <w:sz w:val="20"/>
      <w:szCs w:val="20"/>
    </w:rPr>
  </w:style>
  <w:style w:type="paragraph" w:customStyle="1" w:styleId="7F27406CC65B4773B3850C71E253CD7D">
    <w:name w:val="7F27406CC65B4773B3850C71E253CD7D"/>
    <w:pPr>
      <w:widowControl w:val="0"/>
      <w:jc w:val="both"/>
    </w:pPr>
  </w:style>
  <w:style w:type="paragraph" w:customStyle="1" w:styleId="90215F4F4BD442F18BA94FC43B92EC34">
    <w:name w:val="90215F4F4BD442F18BA94FC43B92EC34"/>
    <w:pPr>
      <w:widowControl w:val="0"/>
      <w:jc w:val="both"/>
    </w:pPr>
  </w:style>
  <w:style w:type="paragraph" w:customStyle="1" w:styleId="9639E5DF42844E7597928A65A3FBF427">
    <w:name w:val="9639E5DF42844E7597928A65A3FBF427"/>
    <w:pPr>
      <w:widowControl w:val="0"/>
      <w:jc w:val="both"/>
    </w:pPr>
  </w:style>
  <w:style w:type="paragraph" w:customStyle="1" w:styleId="226F1297F27848A8AD2775708A811C3A">
    <w:name w:val="226F1297F27848A8AD2775708A811C3A"/>
    <w:pPr>
      <w:widowControl w:val="0"/>
      <w:jc w:val="both"/>
    </w:pPr>
  </w:style>
  <w:style w:type="paragraph" w:customStyle="1" w:styleId="F158F5F5873B4C5EB7A6A5973263BB97">
    <w:name w:val="F158F5F5873B4C5EB7A6A5973263BB97"/>
    <w:pPr>
      <w:widowControl w:val="0"/>
      <w:jc w:val="both"/>
    </w:pPr>
  </w:style>
  <w:style w:type="paragraph" w:customStyle="1" w:styleId="85E04C4C0E46407A9464456D63C95792">
    <w:name w:val="85E04C4C0E46407A9464456D63C95792"/>
    <w:pPr>
      <w:widowControl w:val="0"/>
      <w:jc w:val="both"/>
    </w:pPr>
  </w:style>
  <w:style w:type="paragraph" w:customStyle="1" w:styleId="E74BDEFC663A41BDAFE7D6BF9835DED5">
    <w:name w:val="E74BDEFC663A41BDAFE7D6BF9835DED5"/>
    <w:pPr>
      <w:widowControl w:val="0"/>
      <w:jc w:val="both"/>
    </w:pPr>
  </w:style>
  <w:style w:type="paragraph" w:customStyle="1" w:styleId="73EBBEF563F14E218BC489E6641355F9">
    <w:name w:val="73EBBEF563F14E218BC489E6641355F9"/>
    <w:pPr>
      <w:widowControl w:val="0"/>
      <w:jc w:val="both"/>
    </w:pPr>
  </w:style>
  <w:style w:type="paragraph" w:customStyle="1" w:styleId="693FA62764554B25B3361767DC740277">
    <w:name w:val="693FA62764554B25B3361767DC740277"/>
    <w:pPr>
      <w:widowControl w:val="0"/>
      <w:jc w:val="both"/>
    </w:pPr>
  </w:style>
  <w:style w:type="paragraph" w:customStyle="1" w:styleId="79AB0EB1C6154311983AC583CF71F136">
    <w:name w:val="79AB0EB1C6154311983AC583CF71F136"/>
    <w:pPr>
      <w:widowControl w:val="0"/>
      <w:jc w:val="both"/>
    </w:pPr>
  </w:style>
  <w:style w:type="paragraph" w:customStyle="1" w:styleId="3B271D5606AA4319A9E587000A0CE9FD">
    <w:name w:val="3B271D5606AA4319A9E587000A0CE9FD"/>
    <w:pPr>
      <w:widowControl w:val="0"/>
      <w:jc w:val="both"/>
    </w:pPr>
  </w:style>
  <w:style w:type="paragraph" w:customStyle="1" w:styleId="A93791DEF79848AB95CF8CAC90932FB9">
    <w:name w:val="A93791DEF79848AB95CF8CAC90932FB9"/>
    <w:pPr>
      <w:widowControl w:val="0"/>
      <w:jc w:val="both"/>
    </w:pPr>
  </w:style>
  <w:style w:type="paragraph" w:customStyle="1" w:styleId="7F625CACF66D4452844D7F26BA24027D">
    <w:name w:val="7F625CACF66D4452844D7F26BA24027D"/>
    <w:pPr>
      <w:widowControl w:val="0"/>
      <w:jc w:val="both"/>
    </w:pPr>
  </w:style>
  <w:style w:type="paragraph" w:customStyle="1" w:styleId="FADD70BC8F5B459BAD4DDCE89F9EDC98">
    <w:name w:val="FADD70BC8F5B459BAD4DDCE89F9EDC98"/>
    <w:pPr>
      <w:widowControl w:val="0"/>
      <w:jc w:val="both"/>
    </w:pPr>
  </w:style>
  <w:style w:type="paragraph" w:customStyle="1" w:styleId="1C73F623B17C4C03BBB1C1A8F5D840A4">
    <w:name w:val="1C73F623B17C4C03BBB1C1A8F5D840A4"/>
    <w:pPr>
      <w:widowControl w:val="0"/>
      <w:jc w:val="both"/>
    </w:pPr>
  </w:style>
  <w:style w:type="paragraph" w:customStyle="1" w:styleId="1BF54F0D6A8D4BBF96EC04201263788D">
    <w:name w:val="1BF54F0D6A8D4BBF96EC04201263788D"/>
    <w:pPr>
      <w:widowControl w:val="0"/>
      <w:jc w:val="both"/>
    </w:pPr>
  </w:style>
  <w:style w:type="paragraph" w:customStyle="1" w:styleId="BE3F03E54481426A9BFA3ADD4C911D73">
    <w:name w:val="BE3F03E54481426A9BFA3ADD4C911D73"/>
    <w:pPr>
      <w:widowControl w:val="0"/>
      <w:jc w:val="both"/>
    </w:pPr>
  </w:style>
  <w:style w:type="paragraph" w:customStyle="1" w:styleId="5AFD3F2EB7F54454A01A95F7F452EB47">
    <w:name w:val="5AFD3F2EB7F54454A01A95F7F452EB47"/>
    <w:pPr>
      <w:widowControl w:val="0"/>
      <w:jc w:val="both"/>
    </w:pPr>
  </w:style>
  <w:style w:type="paragraph" w:customStyle="1" w:styleId="ADA02CA72A3040FAAE06004C72D1FB77">
    <w:name w:val="ADA02CA72A3040FAAE06004C72D1FB77"/>
    <w:pPr>
      <w:widowControl w:val="0"/>
      <w:jc w:val="both"/>
    </w:pPr>
  </w:style>
  <w:style w:type="paragraph" w:customStyle="1" w:styleId="E6A0213D78294F4096E722C5730688EC">
    <w:name w:val="E6A0213D78294F4096E722C5730688EC"/>
    <w:pPr>
      <w:widowControl w:val="0"/>
      <w:jc w:val="both"/>
    </w:pPr>
  </w:style>
  <w:style w:type="paragraph" w:customStyle="1" w:styleId="A192789AEBC249E79034D99649C4AF0A">
    <w:name w:val="A192789AEBC249E79034D99649C4AF0A"/>
    <w:rsid w:val="00796766"/>
    <w:pPr>
      <w:widowControl w:val="0"/>
      <w:jc w:val="both"/>
    </w:pPr>
  </w:style>
  <w:style w:type="paragraph" w:customStyle="1" w:styleId="A0AD66D7DC614E21BF12BF5E2045EFB1">
    <w:name w:val="A0AD66D7DC614E21BF12BF5E2045EFB1"/>
    <w:rsid w:val="00796766"/>
    <w:pPr>
      <w:widowControl w:val="0"/>
      <w:jc w:val="both"/>
    </w:pPr>
  </w:style>
  <w:style w:type="paragraph" w:customStyle="1" w:styleId="CAC4C5152E9A43F18A42647CC78691F2">
    <w:name w:val="CAC4C5152E9A43F18A42647CC78691F2"/>
    <w:rsid w:val="00796766"/>
    <w:pPr>
      <w:widowControl w:val="0"/>
      <w:jc w:val="both"/>
    </w:pPr>
  </w:style>
  <w:style w:type="paragraph" w:customStyle="1" w:styleId="07CA5C99D962446099FA7E52A07AB297">
    <w:name w:val="07CA5C99D962446099FA7E52A07AB297"/>
    <w:rsid w:val="00796766"/>
    <w:pPr>
      <w:widowControl w:val="0"/>
      <w:jc w:val="both"/>
    </w:pPr>
  </w:style>
  <w:style w:type="paragraph" w:customStyle="1" w:styleId="9F29388EC2B545D8BDC8FB8484FDE8E9">
    <w:name w:val="9F29388EC2B545D8BDC8FB8484FDE8E9"/>
    <w:rsid w:val="00796766"/>
    <w:pPr>
      <w:widowControl w:val="0"/>
      <w:jc w:val="both"/>
    </w:pPr>
  </w:style>
  <w:style w:type="paragraph" w:customStyle="1" w:styleId="9BD69FA4BA82477B8B692CFE29C48922">
    <w:name w:val="9BD69FA4BA82477B8B692CFE29C48922"/>
    <w:rsid w:val="0079676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2015-04-15T00:00:00</PublishDate>
  <Abstract>Contoso商务顾问有限公司</Abstract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2AB11604-8D8F-4485-A38D-54275369E2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BE1A0C-ACDD-41B6-A982-50398BBD2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年度报告.dotx</Template>
  <TotalTime>0</TotalTime>
  <Pages>8</Pages>
  <Words>235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致我们的股东</vt:lpstr>
      <vt:lpstr>    战略要点</vt:lpstr>
      <vt:lpstr>    财务要点</vt:lpstr>
      <vt:lpstr>    运营要点</vt:lpstr>
      <vt:lpstr>    展望未来</vt:lpstr>
      <vt:lpstr>财务概要</vt:lpstr>
      <vt:lpstr>财务报表</vt:lpstr>
      <vt:lpstr>    财务状况表</vt:lpstr>
      <vt:lpstr>    全面收益表（损益）</vt:lpstr>
      <vt:lpstr>    综合权益变动表</vt:lpstr>
      <vt:lpstr>    现金流量表</vt:lpstr>
      <vt:lpstr>财务报表附注</vt:lpstr>
      <vt:lpstr>    会计科目</vt:lpstr>
      <vt:lpstr>    债务</vt:lpstr>
      <vt:lpstr>    持续经营</vt:lpstr>
      <vt:lpstr>    或有负债</vt:lpstr>
      <vt:lpstr>    关键点</vt:lpstr>
      <vt:lpstr>独立审计报告</vt:lpstr>
      <vt:lpstr>联系信息</vt:lpstr>
      <vt:lpstr>公司信息</vt:lpstr>
    </vt:vector>
  </TitlesOfParts>
  <Manager>科普等考</Manager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QQ153599495;李辉</dc:creator>
  <cp:keywords/>
  <dc:description>http://kpxx.taobao.com</dc:description>
  <cp:lastModifiedBy>LYJ</cp:lastModifiedBy>
  <cp:revision>2</cp:revision>
  <dcterms:created xsi:type="dcterms:W3CDTF">2021-04-12T06:57:00Z</dcterms:created>
  <dcterms:modified xsi:type="dcterms:W3CDTF">2021-04-12T06:57:00Z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